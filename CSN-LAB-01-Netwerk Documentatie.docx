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4A5DE" w14:textId="77777777" w:rsidR="00367D6F" w:rsidRPr="009F4C73" w:rsidRDefault="00367D6F" w:rsidP="00B50C62">
      <w:pPr>
        <w:rPr>
          <w:rStyle w:val="TekstCursief"/>
        </w:rPr>
      </w:pPr>
    </w:p>
    <w:p w14:paraId="1E4BE9E0" w14:textId="77777777" w:rsidR="00367D6F" w:rsidRPr="009F4C73" w:rsidRDefault="00367D6F" w:rsidP="00367D6F">
      <w:pPr>
        <w:sectPr w:rsidR="00367D6F" w:rsidRPr="009F4C73" w:rsidSect="00FE6BA8">
          <w:headerReference w:type="default" r:id="rId8"/>
          <w:pgSz w:w="11906" w:h="16838" w:code="9"/>
          <w:pgMar w:top="15083" w:right="1418" w:bottom="1418" w:left="1418" w:header="680" w:footer="0" w:gutter="0"/>
          <w:cols w:space="708"/>
          <w:docGrid w:linePitch="360"/>
        </w:sectPr>
      </w:pPr>
    </w:p>
    <w:p w14:paraId="61580100" w14:textId="77777777" w:rsidR="00B50C62" w:rsidRPr="00D50EF7" w:rsidRDefault="00B50C62" w:rsidP="00B50C62">
      <w:pPr>
        <w:pStyle w:val="Kop1zondernummer"/>
      </w:pPr>
      <w:bookmarkStart w:id="0" w:name="_Toc114091338"/>
      <w:r w:rsidRPr="00D50EF7">
        <w:lastRenderedPageBreak/>
        <w:t>Woord vooraf</w:t>
      </w:r>
      <w:bookmarkEnd w:id="0"/>
    </w:p>
    <w:p w14:paraId="0E78A979" w14:textId="5DB13D41" w:rsidR="00125A06" w:rsidRDefault="006867FF" w:rsidP="00B50C62">
      <w:r w:rsidRPr="006867FF">
        <w:t xml:space="preserve">Dit document </w:t>
      </w:r>
      <w:r w:rsidR="0063472C">
        <w:t xml:space="preserve">beschrijft de opdracht voor het </w:t>
      </w:r>
      <w:r w:rsidR="004A3326">
        <w:t>vak “</w:t>
      </w:r>
      <w:r w:rsidR="00F33D7D" w:rsidRPr="0063472C">
        <w:t>Connecting and Securing Networks”</w:t>
      </w:r>
      <w:r w:rsidR="00AE177C">
        <w:t>.</w:t>
      </w:r>
    </w:p>
    <w:p w14:paraId="2B6142A6" w14:textId="29F8A563" w:rsidR="003A2294" w:rsidRDefault="00672F3A" w:rsidP="003A2294">
      <w:r>
        <w:t xml:space="preserve">In dit vak bouwen we een </w:t>
      </w:r>
      <w:r w:rsidR="00CE43BD">
        <w:t xml:space="preserve">redundant (zelfhelend) </w:t>
      </w:r>
      <w:r>
        <w:t xml:space="preserve">netwerk </w:t>
      </w:r>
      <w:r w:rsidR="00471A6F">
        <w:t xml:space="preserve">voor een fictief </w:t>
      </w:r>
      <w:r w:rsidR="00994A91">
        <w:t xml:space="preserve">bedrijf </w:t>
      </w:r>
      <w:r>
        <w:t xml:space="preserve">zoals </w:t>
      </w:r>
      <w:r w:rsidR="00621D6E">
        <w:t>het</w:t>
      </w:r>
      <w:r w:rsidR="008B3C34">
        <w:t xml:space="preserve"> ook</w:t>
      </w:r>
      <w:r w:rsidR="00621D6E">
        <w:t xml:space="preserve"> </w:t>
      </w:r>
      <w:r w:rsidR="00994A91">
        <w:t xml:space="preserve">zou kunnen </w:t>
      </w:r>
      <w:r w:rsidR="008B3C34">
        <w:t>gebouwd</w:t>
      </w:r>
      <w:r w:rsidR="00621D6E">
        <w:t xml:space="preserve"> </w:t>
      </w:r>
      <w:r w:rsidR="00994A91">
        <w:t xml:space="preserve">worden </w:t>
      </w:r>
      <w:r w:rsidR="00680027">
        <w:t>in het werkveld</w:t>
      </w:r>
      <w:r w:rsidR="00621D6E">
        <w:t>.</w:t>
      </w:r>
      <w:r>
        <w:t xml:space="preserve"> </w:t>
      </w:r>
      <w:r w:rsidR="001E6727" w:rsidRPr="009F4C73">
        <w:t xml:space="preserve">Het doel is om </w:t>
      </w:r>
      <w:r w:rsidR="001E6727">
        <w:t xml:space="preserve">de verschillende technieken die in de lessen zijn aangeleerd te combineren in één </w:t>
      </w:r>
      <w:r w:rsidR="00251A34">
        <w:t xml:space="preserve">grote </w:t>
      </w:r>
      <w:r w:rsidR="001E6727">
        <w:t xml:space="preserve">opdracht.  </w:t>
      </w:r>
      <w:r w:rsidR="003A2294" w:rsidRPr="0055439C">
        <w:t>De opdracht bestaat u</w:t>
      </w:r>
      <w:r w:rsidR="003A2294">
        <w:t>it verschillende modules die op elkaar verder bouwen.</w:t>
      </w:r>
    </w:p>
    <w:p w14:paraId="75DCD4D3" w14:textId="113B368F" w:rsidR="007860A6" w:rsidRDefault="009B791E" w:rsidP="007860A6">
      <w:r>
        <w:t xml:space="preserve">De studenten werken in kleine groepjes en leren om samen </w:t>
      </w:r>
      <w:r w:rsidR="007860A6">
        <w:t xml:space="preserve">te werken om </w:t>
      </w:r>
      <w:r>
        <w:t xml:space="preserve">een opdracht te volbrengen.  </w:t>
      </w:r>
      <w:r w:rsidR="001A6DA1">
        <w:t xml:space="preserve">De opdracht zal uitgevoerd worden op hardware in </w:t>
      </w:r>
      <w:r w:rsidR="00535D58">
        <w:t>het</w:t>
      </w:r>
      <w:r w:rsidR="001A6DA1">
        <w:t xml:space="preserve"> Labo</w:t>
      </w:r>
      <w:r w:rsidR="00B24225">
        <w:t>.</w:t>
      </w:r>
      <w:r w:rsidR="007860A6">
        <w:t xml:space="preserve">  </w:t>
      </w:r>
      <w:r w:rsidR="002705E3">
        <w:t xml:space="preserve">De student </w:t>
      </w:r>
      <w:r w:rsidR="00EB2DC6">
        <w:t>gebruikt</w:t>
      </w:r>
      <w:r w:rsidR="002705E3">
        <w:t xml:space="preserve"> Cisco </w:t>
      </w:r>
      <w:r w:rsidR="007860A6" w:rsidRPr="009F4C73">
        <w:t xml:space="preserve">Packet Tracer </w:t>
      </w:r>
      <w:r w:rsidR="007860A6">
        <w:t>simulatie software om bepaalde scenario</w:t>
      </w:r>
      <w:r w:rsidR="00EB2DC6">
        <w:t>’</w:t>
      </w:r>
      <w:r w:rsidR="007860A6">
        <w:t xml:space="preserve">s </w:t>
      </w:r>
      <w:r w:rsidR="00EB2DC6">
        <w:t xml:space="preserve">op voorhand </w:t>
      </w:r>
      <w:r w:rsidR="007860A6">
        <w:t>uit te testen</w:t>
      </w:r>
      <w:r w:rsidR="007860A6" w:rsidRPr="009F4C73">
        <w:t xml:space="preserve">. </w:t>
      </w:r>
    </w:p>
    <w:p w14:paraId="062D319B" w14:textId="587DFE15" w:rsidR="004552CE" w:rsidRDefault="004552CE" w:rsidP="00B50C62">
      <w:r>
        <w:t xml:space="preserve">De </w:t>
      </w:r>
      <w:r w:rsidR="00EA375E">
        <w:t xml:space="preserve">student zal elke module </w:t>
      </w:r>
      <w:r w:rsidR="008D577F">
        <w:t xml:space="preserve">voorbereiden, </w:t>
      </w:r>
      <w:r w:rsidR="00EA375E">
        <w:t>bouwen</w:t>
      </w:r>
      <w:r w:rsidR="001D2BCE">
        <w:t xml:space="preserve">, </w:t>
      </w:r>
      <w:r w:rsidR="00EA375E">
        <w:t xml:space="preserve">testen </w:t>
      </w:r>
      <w:r w:rsidR="008D577F">
        <w:t xml:space="preserve">en documenteren </w:t>
      </w:r>
      <w:r w:rsidR="00EA375E">
        <w:t xml:space="preserve">gedurende </w:t>
      </w:r>
      <w:r w:rsidR="001D2BCE">
        <w:t>het verloop van de cursus.</w:t>
      </w:r>
    </w:p>
    <w:p w14:paraId="48EDC03F" w14:textId="28A2A918" w:rsidR="001D2BCE" w:rsidRDefault="00052CD6" w:rsidP="00B50C62">
      <w:r>
        <w:t xml:space="preserve">Er wordt verwacht dat de student op het einde van deze cursus </w:t>
      </w:r>
      <w:r w:rsidR="003747FB">
        <w:t xml:space="preserve">begrijpt hoe alle componenten </w:t>
      </w:r>
      <w:r w:rsidR="00792E91">
        <w:t xml:space="preserve">uit het netwerk </w:t>
      </w:r>
      <w:r w:rsidR="003747FB">
        <w:t>samenwerken</w:t>
      </w:r>
      <w:r w:rsidR="00792E91">
        <w:t xml:space="preserve">, </w:t>
      </w:r>
      <w:r w:rsidR="0047183B">
        <w:t xml:space="preserve">en </w:t>
      </w:r>
      <w:r w:rsidR="00F109D6">
        <w:t xml:space="preserve">dat hij/zij </w:t>
      </w:r>
      <w:r w:rsidR="00792E91">
        <w:t xml:space="preserve">dit netwerk </w:t>
      </w:r>
      <w:r w:rsidR="0047183B">
        <w:t xml:space="preserve">opnieuw </w:t>
      </w:r>
      <w:r w:rsidR="00792E91">
        <w:t>kan bouwen</w:t>
      </w:r>
      <w:r w:rsidR="0047183B">
        <w:t xml:space="preserve"> met behulp van de </w:t>
      </w:r>
      <w:r w:rsidR="00102BF5">
        <w:t xml:space="preserve">gemaakte </w:t>
      </w:r>
      <w:r w:rsidR="0047183B">
        <w:t xml:space="preserve">documentatie gedurende </w:t>
      </w:r>
      <w:r w:rsidR="00F109D6">
        <w:t>de cursus</w:t>
      </w:r>
      <w:r w:rsidR="00792E91">
        <w:t>.</w:t>
      </w:r>
    </w:p>
    <w:p w14:paraId="1217DB54" w14:textId="77777777" w:rsidR="00D4175C" w:rsidRPr="009F4C73" w:rsidRDefault="00D4175C" w:rsidP="00D4175C">
      <w:r>
        <w:t xml:space="preserve">Dit document beschrijft de voorwaarden waaraan het netwerk moet voldoen.  </w:t>
      </w:r>
    </w:p>
    <w:p w14:paraId="1094E4B3" w14:textId="77777777" w:rsidR="00367D6F" w:rsidRPr="0055439C" w:rsidRDefault="00D763B3" w:rsidP="00B50C62">
      <w:pPr>
        <w:pStyle w:val="Kop1zondernummer"/>
      </w:pPr>
      <w:bookmarkStart w:id="1" w:name="_Toc114091339"/>
      <w:r w:rsidRPr="0055439C">
        <w:lastRenderedPageBreak/>
        <w:t>Inhoudsopgave</w:t>
      </w:r>
      <w:bookmarkEnd w:id="1"/>
    </w:p>
    <w:p w14:paraId="2774B01F" w14:textId="70FF6E2B" w:rsidR="00C81D0C" w:rsidRDefault="000F24CD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BE" w:eastAsia="en-BE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</w:instrText>
      </w:r>
      <w:r>
        <w:rPr>
          <w:b w:val="0"/>
        </w:rPr>
        <w:fldChar w:fldCharType="separate"/>
      </w:r>
      <w:hyperlink w:anchor="_Toc114091338" w:history="1">
        <w:r w:rsidR="00C81D0C" w:rsidRPr="00A96FDD">
          <w:rPr>
            <w:rStyle w:val="Hyperlink"/>
            <w:noProof/>
          </w:rPr>
          <w:t>Woord vooraf</w:t>
        </w:r>
        <w:r w:rsidR="00C81D0C">
          <w:rPr>
            <w:noProof/>
            <w:webHidden/>
          </w:rPr>
          <w:tab/>
        </w:r>
        <w:r w:rsidR="00C81D0C">
          <w:rPr>
            <w:noProof/>
            <w:webHidden/>
          </w:rPr>
          <w:fldChar w:fldCharType="begin"/>
        </w:r>
        <w:r w:rsidR="00C81D0C">
          <w:rPr>
            <w:noProof/>
            <w:webHidden/>
          </w:rPr>
          <w:instrText xml:space="preserve"> PAGEREF _Toc114091338 \h </w:instrText>
        </w:r>
        <w:r w:rsidR="00C81D0C">
          <w:rPr>
            <w:noProof/>
            <w:webHidden/>
          </w:rPr>
        </w:r>
        <w:r w:rsidR="00C81D0C">
          <w:rPr>
            <w:noProof/>
            <w:webHidden/>
          </w:rPr>
          <w:fldChar w:fldCharType="separate"/>
        </w:r>
        <w:r w:rsidR="00C81D0C">
          <w:rPr>
            <w:noProof/>
            <w:webHidden/>
          </w:rPr>
          <w:t>3</w:t>
        </w:r>
        <w:r w:rsidR="00C81D0C">
          <w:rPr>
            <w:noProof/>
            <w:webHidden/>
          </w:rPr>
          <w:fldChar w:fldCharType="end"/>
        </w:r>
      </w:hyperlink>
    </w:p>
    <w:p w14:paraId="42956FA0" w14:textId="1FCD9EED" w:rsidR="00C81D0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BE" w:eastAsia="en-BE"/>
        </w:rPr>
      </w:pPr>
      <w:hyperlink w:anchor="_Toc114091339" w:history="1">
        <w:r w:rsidR="00C81D0C" w:rsidRPr="00A96FDD">
          <w:rPr>
            <w:rStyle w:val="Hyperlink"/>
            <w:noProof/>
          </w:rPr>
          <w:t>Inhoudsopgave</w:t>
        </w:r>
        <w:r w:rsidR="00C81D0C">
          <w:rPr>
            <w:noProof/>
            <w:webHidden/>
          </w:rPr>
          <w:tab/>
        </w:r>
        <w:r w:rsidR="00C81D0C">
          <w:rPr>
            <w:noProof/>
            <w:webHidden/>
          </w:rPr>
          <w:fldChar w:fldCharType="begin"/>
        </w:r>
        <w:r w:rsidR="00C81D0C">
          <w:rPr>
            <w:noProof/>
            <w:webHidden/>
          </w:rPr>
          <w:instrText xml:space="preserve"> PAGEREF _Toc114091339 \h </w:instrText>
        </w:r>
        <w:r w:rsidR="00C81D0C">
          <w:rPr>
            <w:noProof/>
            <w:webHidden/>
          </w:rPr>
        </w:r>
        <w:r w:rsidR="00C81D0C">
          <w:rPr>
            <w:noProof/>
            <w:webHidden/>
          </w:rPr>
          <w:fldChar w:fldCharType="separate"/>
        </w:r>
        <w:r w:rsidR="00C81D0C">
          <w:rPr>
            <w:noProof/>
            <w:webHidden/>
          </w:rPr>
          <w:t>4</w:t>
        </w:r>
        <w:r w:rsidR="00C81D0C">
          <w:rPr>
            <w:noProof/>
            <w:webHidden/>
          </w:rPr>
          <w:fldChar w:fldCharType="end"/>
        </w:r>
      </w:hyperlink>
    </w:p>
    <w:p w14:paraId="79E82935" w14:textId="592A55C7" w:rsidR="00C81D0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BE" w:eastAsia="en-BE"/>
        </w:rPr>
      </w:pPr>
      <w:hyperlink w:anchor="_Toc114091340" w:history="1">
        <w:r w:rsidR="00C81D0C" w:rsidRPr="00A96FDD">
          <w:rPr>
            <w:rStyle w:val="Hyperlink"/>
            <w:noProof/>
          </w:rPr>
          <w:t>1</w:t>
        </w:r>
        <w:r w:rsidR="00C81D0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n-BE" w:eastAsia="en-BE"/>
          </w:rPr>
          <w:tab/>
        </w:r>
        <w:r w:rsidR="00C81D0C" w:rsidRPr="00A96FDD">
          <w:rPr>
            <w:rStyle w:val="Hyperlink"/>
            <w:noProof/>
          </w:rPr>
          <w:t>Inleiding</w:t>
        </w:r>
        <w:r w:rsidR="00C81D0C">
          <w:rPr>
            <w:noProof/>
            <w:webHidden/>
          </w:rPr>
          <w:tab/>
        </w:r>
        <w:r w:rsidR="00C81D0C">
          <w:rPr>
            <w:noProof/>
            <w:webHidden/>
          </w:rPr>
          <w:fldChar w:fldCharType="begin"/>
        </w:r>
        <w:r w:rsidR="00C81D0C">
          <w:rPr>
            <w:noProof/>
            <w:webHidden/>
          </w:rPr>
          <w:instrText xml:space="preserve"> PAGEREF _Toc114091340 \h </w:instrText>
        </w:r>
        <w:r w:rsidR="00C81D0C">
          <w:rPr>
            <w:noProof/>
            <w:webHidden/>
          </w:rPr>
        </w:r>
        <w:r w:rsidR="00C81D0C">
          <w:rPr>
            <w:noProof/>
            <w:webHidden/>
          </w:rPr>
          <w:fldChar w:fldCharType="separate"/>
        </w:r>
        <w:r w:rsidR="00C81D0C">
          <w:rPr>
            <w:noProof/>
            <w:webHidden/>
          </w:rPr>
          <w:t>5</w:t>
        </w:r>
        <w:r w:rsidR="00C81D0C">
          <w:rPr>
            <w:noProof/>
            <w:webHidden/>
          </w:rPr>
          <w:fldChar w:fldCharType="end"/>
        </w:r>
      </w:hyperlink>
    </w:p>
    <w:p w14:paraId="5A81DF85" w14:textId="1E4B9218" w:rsidR="00C81D0C" w:rsidRDefault="0000000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BE" w:eastAsia="en-BE"/>
        </w:rPr>
      </w:pPr>
      <w:hyperlink w:anchor="_Toc114091341" w:history="1">
        <w:r w:rsidR="00C81D0C" w:rsidRPr="00A96FDD">
          <w:rPr>
            <w:rStyle w:val="Hyperlink"/>
            <w:noProof/>
          </w:rPr>
          <w:t>LAN IP-adressen per POD</w:t>
        </w:r>
        <w:r w:rsidR="00C81D0C">
          <w:rPr>
            <w:noProof/>
            <w:webHidden/>
          </w:rPr>
          <w:tab/>
        </w:r>
        <w:r w:rsidR="00C81D0C">
          <w:rPr>
            <w:noProof/>
            <w:webHidden/>
          </w:rPr>
          <w:fldChar w:fldCharType="begin"/>
        </w:r>
        <w:r w:rsidR="00C81D0C">
          <w:rPr>
            <w:noProof/>
            <w:webHidden/>
          </w:rPr>
          <w:instrText xml:space="preserve"> PAGEREF _Toc114091341 \h </w:instrText>
        </w:r>
        <w:r w:rsidR="00C81D0C">
          <w:rPr>
            <w:noProof/>
            <w:webHidden/>
          </w:rPr>
        </w:r>
        <w:r w:rsidR="00C81D0C">
          <w:rPr>
            <w:noProof/>
            <w:webHidden/>
          </w:rPr>
          <w:fldChar w:fldCharType="separate"/>
        </w:r>
        <w:r w:rsidR="00C81D0C">
          <w:rPr>
            <w:noProof/>
            <w:webHidden/>
          </w:rPr>
          <w:t>6</w:t>
        </w:r>
        <w:r w:rsidR="00C81D0C">
          <w:rPr>
            <w:noProof/>
            <w:webHidden/>
          </w:rPr>
          <w:fldChar w:fldCharType="end"/>
        </w:r>
      </w:hyperlink>
    </w:p>
    <w:p w14:paraId="4368E887" w14:textId="1A944F9C" w:rsidR="00C81D0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BE" w:eastAsia="en-BE"/>
        </w:rPr>
      </w:pPr>
      <w:hyperlink w:anchor="_Toc114091342" w:history="1">
        <w:r w:rsidR="00C81D0C" w:rsidRPr="00A96FDD">
          <w:rPr>
            <w:rStyle w:val="Hyperlink"/>
            <w:noProof/>
          </w:rPr>
          <w:t>2</w:t>
        </w:r>
        <w:r w:rsidR="00C81D0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n-BE" w:eastAsia="en-BE"/>
          </w:rPr>
          <w:tab/>
        </w:r>
        <w:r w:rsidR="00C81D0C" w:rsidRPr="00A96FDD">
          <w:rPr>
            <w:rStyle w:val="Hyperlink"/>
            <w:noProof/>
          </w:rPr>
          <w:t>Benodigdheden</w:t>
        </w:r>
        <w:r w:rsidR="00C81D0C">
          <w:rPr>
            <w:noProof/>
            <w:webHidden/>
          </w:rPr>
          <w:tab/>
        </w:r>
        <w:r w:rsidR="00C81D0C">
          <w:rPr>
            <w:noProof/>
            <w:webHidden/>
          </w:rPr>
          <w:fldChar w:fldCharType="begin"/>
        </w:r>
        <w:r w:rsidR="00C81D0C">
          <w:rPr>
            <w:noProof/>
            <w:webHidden/>
          </w:rPr>
          <w:instrText xml:space="preserve"> PAGEREF _Toc114091342 \h </w:instrText>
        </w:r>
        <w:r w:rsidR="00C81D0C">
          <w:rPr>
            <w:noProof/>
            <w:webHidden/>
          </w:rPr>
        </w:r>
        <w:r w:rsidR="00C81D0C">
          <w:rPr>
            <w:noProof/>
            <w:webHidden/>
          </w:rPr>
          <w:fldChar w:fldCharType="separate"/>
        </w:r>
        <w:r w:rsidR="00C81D0C">
          <w:rPr>
            <w:noProof/>
            <w:webHidden/>
          </w:rPr>
          <w:t>8</w:t>
        </w:r>
        <w:r w:rsidR="00C81D0C">
          <w:rPr>
            <w:noProof/>
            <w:webHidden/>
          </w:rPr>
          <w:fldChar w:fldCharType="end"/>
        </w:r>
      </w:hyperlink>
    </w:p>
    <w:p w14:paraId="2AAD5C82" w14:textId="0EF101DC" w:rsidR="00C81D0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BE" w:eastAsia="en-BE"/>
        </w:rPr>
      </w:pPr>
      <w:hyperlink w:anchor="_Toc114091343" w:history="1">
        <w:r w:rsidR="00C81D0C" w:rsidRPr="00A96FDD">
          <w:rPr>
            <w:rStyle w:val="Hyperlink"/>
            <w:noProof/>
          </w:rPr>
          <w:t>3</w:t>
        </w:r>
        <w:r w:rsidR="00C81D0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n-BE" w:eastAsia="en-BE"/>
          </w:rPr>
          <w:tab/>
        </w:r>
        <w:r w:rsidR="00C81D0C" w:rsidRPr="00A96FDD">
          <w:rPr>
            <w:rStyle w:val="Hyperlink"/>
            <w:noProof/>
          </w:rPr>
          <w:t>Opdracht Fase 01</w:t>
        </w:r>
        <w:r w:rsidR="00C81D0C">
          <w:rPr>
            <w:noProof/>
            <w:webHidden/>
          </w:rPr>
          <w:tab/>
        </w:r>
        <w:r w:rsidR="00C81D0C">
          <w:rPr>
            <w:noProof/>
            <w:webHidden/>
          </w:rPr>
          <w:fldChar w:fldCharType="begin"/>
        </w:r>
        <w:r w:rsidR="00C81D0C">
          <w:rPr>
            <w:noProof/>
            <w:webHidden/>
          </w:rPr>
          <w:instrText xml:space="preserve"> PAGEREF _Toc114091343 \h </w:instrText>
        </w:r>
        <w:r w:rsidR="00C81D0C">
          <w:rPr>
            <w:noProof/>
            <w:webHidden/>
          </w:rPr>
        </w:r>
        <w:r w:rsidR="00C81D0C">
          <w:rPr>
            <w:noProof/>
            <w:webHidden/>
          </w:rPr>
          <w:fldChar w:fldCharType="separate"/>
        </w:r>
        <w:r w:rsidR="00C81D0C">
          <w:rPr>
            <w:noProof/>
            <w:webHidden/>
          </w:rPr>
          <w:t>9</w:t>
        </w:r>
        <w:r w:rsidR="00C81D0C">
          <w:rPr>
            <w:noProof/>
            <w:webHidden/>
          </w:rPr>
          <w:fldChar w:fldCharType="end"/>
        </w:r>
      </w:hyperlink>
    </w:p>
    <w:p w14:paraId="57C2BC6B" w14:textId="5ABAC9C9" w:rsidR="00C81D0C" w:rsidRDefault="0000000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BE" w:eastAsia="en-BE"/>
        </w:rPr>
      </w:pPr>
      <w:hyperlink w:anchor="_Toc114091344" w:history="1">
        <w:r w:rsidR="00C81D0C" w:rsidRPr="00A96FDD">
          <w:rPr>
            <w:rStyle w:val="Hyperlink"/>
            <w:noProof/>
          </w:rPr>
          <w:t>3.1</w:t>
        </w:r>
        <w:r w:rsidR="00C81D0C">
          <w:rPr>
            <w:rFonts w:asciiTheme="minorHAnsi" w:eastAsiaTheme="minorEastAsia" w:hAnsiTheme="minorHAnsi" w:cstheme="minorBidi"/>
            <w:noProof/>
            <w:sz w:val="22"/>
            <w:szCs w:val="22"/>
            <w:lang w:val="en-BE" w:eastAsia="en-BE"/>
          </w:rPr>
          <w:tab/>
        </w:r>
        <w:r w:rsidR="00C81D0C" w:rsidRPr="00A96FDD">
          <w:rPr>
            <w:rStyle w:val="Hyperlink"/>
            <w:noProof/>
          </w:rPr>
          <w:t>Logisch netwerk diagram</w:t>
        </w:r>
        <w:r w:rsidR="00C81D0C">
          <w:rPr>
            <w:noProof/>
            <w:webHidden/>
          </w:rPr>
          <w:tab/>
        </w:r>
        <w:r w:rsidR="00C81D0C">
          <w:rPr>
            <w:noProof/>
            <w:webHidden/>
          </w:rPr>
          <w:fldChar w:fldCharType="begin"/>
        </w:r>
        <w:r w:rsidR="00C81D0C">
          <w:rPr>
            <w:noProof/>
            <w:webHidden/>
          </w:rPr>
          <w:instrText xml:space="preserve"> PAGEREF _Toc114091344 \h </w:instrText>
        </w:r>
        <w:r w:rsidR="00C81D0C">
          <w:rPr>
            <w:noProof/>
            <w:webHidden/>
          </w:rPr>
        </w:r>
        <w:r w:rsidR="00C81D0C">
          <w:rPr>
            <w:noProof/>
            <w:webHidden/>
          </w:rPr>
          <w:fldChar w:fldCharType="separate"/>
        </w:r>
        <w:r w:rsidR="00C81D0C">
          <w:rPr>
            <w:noProof/>
            <w:webHidden/>
          </w:rPr>
          <w:t>9</w:t>
        </w:r>
        <w:r w:rsidR="00C81D0C">
          <w:rPr>
            <w:noProof/>
            <w:webHidden/>
          </w:rPr>
          <w:fldChar w:fldCharType="end"/>
        </w:r>
      </w:hyperlink>
    </w:p>
    <w:p w14:paraId="64C342DD" w14:textId="21195DE7" w:rsidR="00C81D0C" w:rsidRDefault="0000000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BE" w:eastAsia="en-BE"/>
        </w:rPr>
      </w:pPr>
      <w:hyperlink w:anchor="_Toc114091345" w:history="1">
        <w:r w:rsidR="00C81D0C" w:rsidRPr="00A96FDD">
          <w:rPr>
            <w:rStyle w:val="Hyperlink"/>
            <w:noProof/>
          </w:rPr>
          <w:t>3.2</w:t>
        </w:r>
        <w:r w:rsidR="00C81D0C">
          <w:rPr>
            <w:rFonts w:asciiTheme="minorHAnsi" w:eastAsiaTheme="minorEastAsia" w:hAnsiTheme="minorHAnsi" w:cstheme="minorBidi"/>
            <w:noProof/>
            <w:sz w:val="22"/>
            <w:szCs w:val="22"/>
            <w:lang w:val="en-BE" w:eastAsia="en-BE"/>
          </w:rPr>
          <w:tab/>
        </w:r>
        <w:r w:rsidR="00C81D0C" w:rsidRPr="00A96FDD">
          <w:rPr>
            <w:rStyle w:val="Hyperlink"/>
            <w:noProof/>
          </w:rPr>
          <w:t>Fysisch netwerk diagram</w:t>
        </w:r>
        <w:r w:rsidR="00C81D0C">
          <w:rPr>
            <w:noProof/>
            <w:webHidden/>
          </w:rPr>
          <w:tab/>
        </w:r>
        <w:r w:rsidR="00C81D0C">
          <w:rPr>
            <w:noProof/>
            <w:webHidden/>
          </w:rPr>
          <w:fldChar w:fldCharType="begin"/>
        </w:r>
        <w:r w:rsidR="00C81D0C">
          <w:rPr>
            <w:noProof/>
            <w:webHidden/>
          </w:rPr>
          <w:instrText xml:space="preserve"> PAGEREF _Toc114091345 \h </w:instrText>
        </w:r>
        <w:r w:rsidR="00C81D0C">
          <w:rPr>
            <w:noProof/>
            <w:webHidden/>
          </w:rPr>
        </w:r>
        <w:r w:rsidR="00C81D0C">
          <w:rPr>
            <w:noProof/>
            <w:webHidden/>
          </w:rPr>
          <w:fldChar w:fldCharType="separate"/>
        </w:r>
        <w:r w:rsidR="00C81D0C">
          <w:rPr>
            <w:noProof/>
            <w:webHidden/>
          </w:rPr>
          <w:t>9</w:t>
        </w:r>
        <w:r w:rsidR="00C81D0C">
          <w:rPr>
            <w:noProof/>
            <w:webHidden/>
          </w:rPr>
          <w:fldChar w:fldCharType="end"/>
        </w:r>
      </w:hyperlink>
    </w:p>
    <w:p w14:paraId="31E90B00" w14:textId="167B86F3" w:rsidR="00C81D0C" w:rsidRDefault="0000000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BE" w:eastAsia="en-BE"/>
        </w:rPr>
      </w:pPr>
      <w:hyperlink w:anchor="_Toc114091346" w:history="1">
        <w:r w:rsidR="00C81D0C" w:rsidRPr="00A96FDD">
          <w:rPr>
            <w:rStyle w:val="Hyperlink"/>
            <w:noProof/>
          </w:rPr>
          <w:t>3.3</w:t>
        </w:r>
        <w:r w:rsidR="00C81D0C">
          <w:rPr>
            <w:rFonts w:asciiTheme="minorHAnsi" w:eastAsiaTheme="minorEastAsia" w:hAnsiTheme="minorHAnsi" w:cstheme="minorBidi"/>
            <w:noProof/>
            <w:sz w:val="22"/>
            <w:szCs w:val="22"/>
            <w:lang w:val="en-BE" w:eastAsia="en-BE"/>
          </w:rPr>
          <w:tab/>
        </w:r>
        <w:r w:rsidR="00C81D0C" w:rsidRPr="00A96FDD">
          <w:rPr>
            <w:rStyle w:val="Hyperlink"/>
            <w:noProof/>
          </w:rPr>
          <w:t>Tabel met IP-adressen</w:t>
        </w:r>
        <w:r w:rsidR="00C81D0C">
          <w:rPr>
            <w:noProof/>
            <w:webHidden/>
          </w:rPr>
          <w:tab/>
        </w:r>
        <w:r w:rsidR="00C81D0C">
          <w:rPr>
            <w:noProof/>
            <w:webHidden/>
          </w:rPr>
          <w:fldChar w:fldCharType="begin"/>
        </w:r>
        <w:r w:rsidR="00C81D0C">
          <w:rPr>
            <w:noProof/>
            <w:webHidden/>
          </w:rPr>
          <w:instrText xml:space="preserve"> PAGEREF _Toc114091346 \h </w:instrText>
        </w:r>
        <w:r w:rsidR="00C81D0C">
          <w:rPr>
            <w:noProof/>
            <w:webHidden/>
          </w:rPr>
        </w:r>
        <w:r w:rsidR="00C81D0C">
          <w:rPr>
            <w:noProof/>
            <w:webHidden/>
          </w:rPr>
          <w:fldChar w:fldCharType="separate"/>
        </w:r>
        <w:r w:rsidR="00C81D0C">
          <w:rPr>
            <w:noProof/>
            <w:webHidden/>
          </w:rPr>
          <w:t>10</w:t>
        </w:r>
        <w:r w:rsidR="00C81D0C">
          <w:rPr>
            <w:noProof/>
            <w:webHidden/>
          </w:rPr>
          <w:fldChar w:fldCharType="end"/>
        </w:r>
      </w:hyperlink>
    </w:p>
    <w:p w14:paraId="5457DC5C" w14:textId="68FEE60D" w:rsidR="00C81D0C" w:rsidRDefault="00000000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en-BE" w:eastAsia="en-BE"/>
        </w:rPr>
      </w:pPr>
      <w:hyperlink w:anchor="_Toc114091347" w:history="1">
        <w:r w:rsidR="00C81D0C" w:rsidRPr="00A96FDD">
          <w:rPr>
            <w:rStyle w:val="Hyperlink"/>
            <w:noProof/>
          </w:rPr>
          <w:t>3.4</w:t>
        </w:r>
        <w:r w:rsidR="00C81D0C">
          <w:rPr>
            <w:rFonts w:asciiTheme="minorHAnsi" w:eastAsiaTheme="minorEastAsia" w:hAnsiTheme="minorHAnsi" w:cstheme="minorBidi"/>
            <w:noProof/>
            <w:sz w:val="22"/>
            <w:szCs w:val="22"/>
            <w:lang w:val="en-BE" w:eastAsia="en-BE"/>
          </w:rPr>
          <w:tab/>
        </w:r>
        <w:r w:rsidR="00C81D0C" w:rsidRPr="00A96FDD">
          <w:rPr>
            <w:rStyle w:val="Hyperlink"/>
            <w:noProof/>
          </w:rPr>
          <w:t>Testen</w:t>
        </w:r>
        <w:r w:rsidR="00C81D0C">
          <w:rPr>
            <w:noProof/>
            <w:webHidden/>
          </w:rPr>
          <w:tab/>
        </w:r>
        <w:r w:rsidR="00C81D0C">
          <w:rPr>
            <w:noProof/>
            <w:webHidden/>
          </w:rPr>
          <w:fldChar w:fldCharType="begin"/>
        </w:r>
        <w:r w:rsidR="00C81D0C">
          <w:rPr>
            <w:noProof/>
            <w:webHidden/>
          </w:rPr>
          <w:instrText xml:space="preserve"> PAGEREF _Toc114091347 \h </w:instrText>
        </w:r>
        <w:r w:rsidR="00C81D0C">
          <w:rPr>
            <w:noProof/>
            <w:webHidden/>
          </w:rPr>
        </w:r>
        <w:r w:rsidR="00C81D0C">
          <w:rPr>
            <w:noProof/>
            <w:webHidden/>
          </w:rPr>
          <w:fldChar w:fldCharType="separate"/>
        </w:r>
        <w:r w:rsidR="00C81D0C">
          <w:rPr>
            <w:noProof/>
            <w:webHidden/>
          </w:rPr>
          <w:t>10</w:t>
        </w:r>
        <w:r w:rsidR="00C81D0C">
          <w:rPr>
            <w:noProof/>
            <w:webHidden/>
          </w:rPr>
          <w:fldChar w:fldCharType="end"/>
        </w:r>
      </w:hyperlink>
    </w:p>
    <w:p w14:paraId="652A668F" w14:textId="49AD9BB3" w:rsidR="0064169A" w:rsidRPr="00F43E65" w:rsidRDefault="000F24CD" w:rsidP="00702DAB">
      <w:pPr>
        <w:rPr>
          <w:lang w:val="en-US"/>
        </w:rPr>
      </w:pPr>
      <w:r>
        <w:rPr>
          <w:b/>
        </w:rPr>
        <w:fldChar w:fldCharType="end"/>
      </w:r>
    </w:p>
    <w:p w14:paraId="26AD57F7" w14:textId="77777777" w:rsidR="009A727C" w:rsidRPr="00F43E65" w:rsidRDefault="009A727C" w:rsidP="009A727C">
      <w:pPr>
        <w:rPr>
          <w:lang w:val="en-US"/>
        </w:rPr>
        <w:sectPr w:rsidR="009A727C" w:rsidRPr="00F43E65" w:rsidSect="00B50C62">
          <w:headerReference w:type="even" r:id="rId9"/>
          <w:headerReference w:type="default" r:id="rId10"/>
          <w:footerReference w:type="even" r:id="rId11"/>
          <w:footerReference w:type="default" r:id="rId12"/>
          <w:type w:val="oddPage"/>
          <w:pgSz w:w="11906" w:h="16838" w:code="9"/>
          <w:pgMar w:top="1304" w:right="2381" w:bottom="1134" w:left="1814" w:header="709" w:footer="709" w:gutter="0"/>
          <w:cols w:space="708"/>
          <w:docGrid w:linePitch="360"/>
        </w:sectPr>
      </w:pPr>
    </w:p>
    <w:p w14:paraId="65415F6B" w14:textId="77163102" w:rsidR="00601607" w:rsidRDefault="00CB5CEB" w:rsidP="00AF6884">
      <w:pPr>
        <w:pStyle w:val="Heading1"/>
      </w:pPr>
      <w:bookmarkStart w:id="2" w:name="_Toc114091340"/>
      <w:r>
        <w:lastRenderedPageBreak/>
        <w:t>Inleiding</w:t>
      </w:r>
      <w:bookmarkEnd w:id="2"/>
    </w:p>
    <w:p w14:paraId="4B7AEE8A" w14:textId="43A6DE6D" w:rsidR="00323779" w:rsidRDefault="007B4753" w:rsidP="00323779">
      <w:r>
        <w:t xml:space="preserve">We bouwen </w:t>
      </w:r>
      <w:r w:rsidR="00CA44A3">
        <w:t>het</w:t>
      </w:r>
      <w:r>
        <w:t xml:space="preserve"> netwerk </w:t>
      </w:r>
      <w:r w:rsidR="00CA44A3">
        <w:t>voor een fictief bedrijf</w:t>
      </w:r>
      <w:r w:rsidR="00D04658">
        <w:t xml:space="preserve"> </w:t>
      </w:r>
      <w:r w:rsidR="00641586">
        <w:t>AllSafe.  AllSafe heeft</w:t>
      </w:r>
      <w:r w:rsidR="00C05F18">
        <w:t xml:space="preserve"> </w:t>
      </w:r>
      <w:r w:rsidR="00847133">
        <w:t xml:space="preserve">kleine en </w:t>
      </w:r>
      <w:r w:rsidR="00E905A2">
        <w:t>middelgrote</w:t>
      </w:r>
      <w:r w:rsidR="00C05F18">
        <w:t xml:space="preserve"> vestigingen </w:t>
      </w:r>
      <w:r w:rsidR="00D04658">
        <w:t xml:space="preserve">verspreid </w:t>
      </w:r>
      <w:r w:rsidR="00C05F18">
        <w:t xml:space="preserve">over </w:t>
      </w:r>
      <w:r w:rsidR="004066ED">
        <w:t>verschillende continenten in</w:t>
      </w:r>
      <w:r w:rsidR="00D57CBE">
        <w:t xml:space="preserve"> de wereld.  </w:t>
      </w:r>
      <w:r w:rsidR="00323779">
        <w:t xml:space="preserve">Het is belangrijk voor het bedrijf dat de IT-infrastructuur een zo hoog als mogelijke beschikbaarheid heeft. Daarom proberen we zoveel mogelijk redundantie in te bouwen in de </w:t>
      </w:r>
      <w:r w:rsidR="00046454">
        <w:t>opbouw van het netwerk</w:t>
      </w:r>
      <w:r w:rsidR="00323779">
        <w:t>.  Voor bepaalde toestellen, zullen andere toestellen de taak overnemen als ze falen.</w:t>
      </w:r>
    </w:p>
    <w:p w14:paraId="5EDEC06E" w14:textId="2A6D5A22" w:rsidR="00A33962" w:rsidRDefault="00802D8E" w:rsidP="00AA6B0B">
      <w:r>
        <w:t>De</w:t>
      </w:r>
      <w:r w:rsidR="007E03A2">
        <w:t xml:space="preserve"> vestigingen in Ameri</w:t>
      </w:r>
      <w:r>
        <w:t>ca zijn</w:t>
      </w:r>
      <w:r w:rsidR="006C28A7">
        <w:t xml:space="preserve"> gebaseerd in</w:t>
      </w:r>
      <w:r>
        <w:t xml:space="preserve"> New York, Chicago en Boston.  De vestigingen in Europa zijn </w:t>
      </w:r>
      <w:r w:rsidR="000F1F4A">
        <w:t xml:space="preserve">gebaseerd in </w:t>
      </w:r>
      <w:r>
        <w:t>Brussel, Parijs en Londen.</w:t>
      </w:r>
      <w:r w:rsidR="000F1F4A">
        <w:t xml:space="preserve">  </w:t>
      </w:r>
      <w:r w:rsidR="005144A1">
        <w:t>Het</w:t>
      </w:r>
      <w:r w:rsidR="000F1F4A">
        <w:t xml:space="preserve"> aantal werknem</w:t>
      </w:r>
      <w:r w:rsidR="00393115">
        <w:t>er</w:t>
      </w:r>
      <w:r w:rsidR="000F1F4A">
        <w:t xml:space="preserve">s </w:t>
      </w:r>
      <w:r w:rsidR="00393115">
        <w:t xml:space="preserve">die </w:t>
      </w:r>
      <w:r w:rsidR="00AE413B">
        <w:t xml:space="preserve">regelmatig op kantoor </w:t>
      </w:r>
      <w:r w:rsidR="00AC0831">
        <w:t>werken</w:t>
      </w:r>
      <w:r w:rsidR="00AE413B">
        <w:t xml:space="preserve"> </w:t>
      </w:r>
      <w:r w:rsidR="000F1F4A">
        <w:t xml:space="preserve">voor </w:t>
      </w:r>
      <w:r w:rsidR="00393115">
        <w:t>elke vestiging</w:t>
      </w:r>
      <w:r w:rsidR="005B7ED1">
        <w:t xml:space="preserve"> vind je in de tabel hieronder</w:t>
      </w:r>
      <w:r w:rsidR="00393115">
        <w:t>.</w:t>
      </w:r>
    </w:p>
    <w:p w14:paraId="3BB9EA97" w14:textId="27708088" w:rsidR="00EE6875" w:rsidRPr="00EE6875" w:rsidRDefault="00EE6875" w:rsidP="00D83880">
      <w:pPr>
        <w:pStyle w:val="ListParagraph"/>
        <w:numPr>
          <w:ilvl w:val="0"/>
          <w:numId w:val="45"/>
        </w:numPr>
      </w:pPr>
      <w:r w:rsidRPr="00EE6875">
        <w:t>New York (NY</w:t>
      </w:r>
      <w:r w:rsidR="00E905A2">
        <w:t>C</w:t>
      </w:r>
      <w:r w:rsidRPr="00EE6875">
        <w:t xml:space="preserve">): </w:t>
      </w:r>
      <w:r w:rsidR="00D83880">
        <w:tab/>
      </w:r>
      <w:r w:rsidRPr="00EE6875">
        <w:t xml:space="preserve">200 </w:t>
      </w:r>
      <w:r w:rsidR="00882022">
        <w:t>werknemers</w:t>
      </w:r>
    </w:p>
    <w:p w14:paraId="66696CF5" w14:textId="5BA8ADF5" w:rsidR="00EE6875" w:rsidRPr="00EE6875" w:rsidRDefault="00EE6875" w:rsidP="00D83880">
      <w:pPr>
        <w:pStyle w:val="ListParagraph"/>
        <w:numPr>
          <w:ilvl w:val="0"/>
          <w:numId w:val="45"/>
        </w:numPr>
      </w:pPr>
      <w:r w:rsidRPr="00EE6875">
        <w:t xml:space="preserve">Boston (BOS): </w:t>
      </w:r>
      <w:r w:rsidR="00D83880">
        <w:tab/>
      </w:r>
      <w:r w:rsidRPr="00EE6875">
        <w:t xml:space="preserve">100 </w:t>
      </w:r>
      <w:r w:rsidR="00882022">
        <w:t>werknemers</w:t>
      </w:r>
    </w:p>
    <w:p w14:paraId="7585E57E" w14:textId="2DBC06EA" w:rsidR="00EE6875" w:rsidRPr="00EE6875" w:rsidRDefault="00EE6875" w:rsidP="00D83880">
      <w:pPr>
        <w:pStyle w:val="ListParagraph"/>
        <w:numPr>
          <w:ilvl w:val="0"/>
          <w:numId w:val="45"/>
        </w:numPr>
      </w:pPr>
      <w:r w:rsidRPr="00EE6875">
        <w:t xml:space="preserve">Chicago (CHI): </w:t>
      </w:r>
      <w:r w:rsidR="00D83880">
        <w:tab/>
      </w:r>
      <w:r w:rsidR="00882022">
        <w:t xml:space="preserve">  </w:t>
      </w:r>
      <w:r w:rsidRPr="00EE6875">
        <w:t xml:space="preserve">50 </w:t>
      </w:r>
      <w:r w:rsidR="00882022">
        <w:t>werknemers</w:t>
      </w:r>
    </w:p>
    <w:p w14:paraId="2CC20198" w14:textId="6A5DD73A" w:rsidR="00EE6875" w:rsidRPr="00EE6875" w:rsidRDefault="00EE6875" w:rsidP="00D83880">
      <w:pPr>
        <w:pStyle w:val="ListParagraph"/>
        <w:numPr>
          <w:ilvl w:val="0"/>
          <w:numId w:val="45"/>
        </w:numPr>
      </w:pPr>
      <w:r w:rsidRPr="00EE6875">
        <w:t>Brussels (</w:t>
      </w:r>
      <w:r w:rsidR="00C02763">
        <w:t>BXL</w:t>
      </w:r>
      <w:r w:rsidRPr="00EE6875">
        <w:t xml:space="preserve">): </w:t>
      </w:r>
      <w:r w:rsidR="00D83880">
        <w:tab/>
      </w:r>
      <w:r w:rsidRPr="00EE6875">
        <w:t xml:space="preserve">200 </w:t>
      </w:r>
      <w:r w:rsidR="00882022">
        <w:t>werknemers</w:t>
      </w:r>
    </w:p>
    <w:p w14:paraId="29C3F093" w14:textId="61676B14" w:rsidR="00EE6875" w:rsidRPr="00EE6875" w:rsidRDefault="00EE6875" w:rsidP="00D83880">
      <w:pPr>
        <w:pStyle w:val="ListParagraph"/>
        <w:numPr>
          <w:ilvl w:val="0"/>
          <w:numId w:val="45"/>
        </w:numPr>
      </w:pPr>
      <w:r w:rsidRPr="00EE6875">
        <w:t xml:space="preserve">Paris (PAR): </w:t>
      </w:r>
      <w:r w:rsidR="00D83880">
        <w:tab/>
      </w:r>
      <w:r w:rsidR="00D83880">
        <w:tab/>
      </w:r>
      <w:r w:rsidRPr="00EE6875">
        <w:t xml:space="preserve">100 </w:t>
      </w:r>
      <w:r w:rsidR="00882022">
        <w:t>werknemers</w:t>
      </w:r>
    </w:p>
    <w:p w14:paraId="3CAF8D92" w14:textId="75993A31" w:rsidR="00EE6875" w:rsidRDefault="00EE6875" w:rsidP="00D83880">
      <w:pPr>
        <w:pStyle w:val="ListParagraph"/>
        <w:numPr>
          <w:ilvl w:val="0"/>
          <w:numId w:val="45"/>
        </w:numPr>
      </w:pPr>
      <w:r>
        <w:t xml:space="preserve">London (LON): </w:t>
      </w:r>
      <w:r w:rsidR="00D83880">
        <w:tab/>
      </w:r>
      <w:r>
        <w:t xml:space="preserve">300 </w:t>
      </w:r>
      <w:r w:rsidR="00882022">
        <w:t>werknemers</w:t>
      </w:r>
    </w:p>
    <w:p w14:paraId="2FCE4489" w14:textId="24969547" w:rsidR="0009291E" w:rsidRDefault="0009291E" w:rsidP="00AA6B0B">
      <w:r>
        <w:object w:dxaOrig="11986" w:dyaOrig="6405" w14:anchorId="13AFDC23">
          <v:shape id="_x0000_i1027" type="#_x0000_t75" style="width:385.55pt;height:205.9pt" o:ole="">
            <v:imagedata r:id="rId13" o:title=""/>
          </v:shape>
          <o:OLEObject Type="Embed" ProgID="Visio.Drawing.15" ShapeID="_x0000_i1027" DrawAspect="Content" ObjectID="_1725031140" r:id="rId14"/>
        </w:object>
      </w:r>
    </w:p>
    <w:p w14:paraId="27978F07" w14:textId="6C7A1F91" w:rsidR="000D7876" w:rsidRDefault="000D7876" w:rsidP="000D7876">
      <w:r>
        <w:t>We bouwen een “local Area Network” (LAN) en een “Wide Area Network” (WAN) om de communicatie te verzorgen tussen alle toestellen die aansluiten op het bedrijfsnetwerk.</w:t>
      </w:r>
    </w:p>
    <w:p w14:paraId="025773CC" w14:textId="47F056AE" w:rsidR="008F53B8" w:rsidRDefault="008F53B8" w:rsidP="000D7876">
      <w:r>
        <w:t xml:space="preserve">De topologie van </w:t>
      </w:r>
      <w:r w:rsidR="00E40C32">
        <w:t>het netwerk</w:t>
      </w:r>
      <w:r>
        <w:t xml:space="preserve"> </w:t>
      </w:r>
      <w:r w:rsidR="00770F7D">
        <w:t xml:space="preserve">die we gaan bouwen in ons lab </w:t>
      </w:r>
      <w:r>
        <w:t>ziet er als volgt uit:</w:t>
      </w:r>
    </w:p>
    <w:p w14:paraId="2F32C978" w14:textId="4988E92D" w:rsidR="00D17C33" w:rsidRDefault="001423E8" w:rsidP="000D7876">
      <w:r>
        <w:object w:dxaOrig="12480" w:dyaOrig="8131" w14:anchorId="32E258F5">
          <v:shape id="_x0000_i1033" type="#_x0000_t75" style="width:384.9pt;height:251pt" o:ole="">
            <v:imagedata r:id="rId15" o:title=""/>
          </v:shape>
          <o:OLEObject Type="Embed" ProgID="Visio.Drawing.15" ShapeID="_x0000_i1033" DrawAspect="Content" ObjectID="_1725031141" r:id="rId16"/>
        </w:object>
      </w:r>
    </w:p>
    <w:p w14:paraId="7E9F73DE" w14:textId="4F2B7BDE" w:rsidR="00F83BD6" w:rsidRDefault="006C5EEF" w:rsidP="000D7876">
      <w:r>
        <w:t>We bouwen enkel de LAN uit voor London en Chicago</w:t>
      </w:r>
      <w:r w:rsidR="009F5E37">
        <w:t>.  We plannen hoe de LAN</w:t>
      </w:r>
      <w:r w:rsidR="003B09A6">
        <w:t>’</w:t>
      </w:r>
      <w:r w:rsidR="009F5E37">
        <w:t xml:space="preserve">s </w:t>
      </w:r>
      <w:r w:rsidR="003B09A6">
        <w:t>er moeten uitzien</w:t>
      </w:r>
      <w:r w:rsidR="009F5E37">
        <w:t xml:space="preserve"> voor de andere vestigingen</w:t>
      </w:r>
      <w:r w:rsidR="003B09A6">
        <w:t xml:space="preserve">, maar we gaan ze niet bouwen en testen.  </w:t>
      </w:r>
      <w:r w:rsidR="00702696">
        <w:t>De topologie van de LAN voor de andere vestigingen ziet eruit zoals de LAN van London.</w:t>
      </w:r>
    </w:p>
    <w:p w14:paraId="2B71B486" w14:textId="0761A657" w:rsidR="009A459C" w:rsidRDefault="009A459C" w:rsidP="009A459C">
      <w:r>
        <w:t xml:space="preserve">De security policy </w:t>
      </w:r>
      <w:r w:rsidR="009A6335">
        <w:t>van het bedrijf vereist</w:t>
      </w:r>
      <w:r>
        <w:t xml:space="preserve"> dat we voor elke LAN </w:t>
      </w:r>
      <w:r w:rsidR="003F3B36">
        <w:t xml:space="preserve">in elke vestiging </w:t>
      </w:r>
      <w:r>
        <w:t>verschillende VLANs aanmaken om het verkeer te scheiden. Elke vestiging heeft</w:t>
      </w:r>
      <w:r w:rsidR="003F3B36">
        <w:t xml:space="preserve"> een</w:t>
      </w:r>
    </w:p>
    <w:p w14:paraId="4427476E" w14:textId="0D08BA6F" w:rsidR="009A459C" w:rsidRDefault="009A459C" w:rsidP="009A459C">
      <w:pPr>
        <w:pStyle w:val="ListParagraph"/>
        <w:numPr>
          <w:ilvl w:val="0"/>
          <w:numId w:val="46"/>
        </w:numPr>
      </w:pPr>
      <w:r>
        <w:t xml:space="preserve">Data VLAN om </w:t>
      </w:r>
      <w:r w:rsidR="007579D7">
        <w:t xml:space="preserve">de </w:t>
      </w:r>
      <w:r>
        <w:t>bekabelde toestellen aan te sluiten</w:t>
      </w:r>
    </w:p>
    <w:p w14:paraId="31EC1D21" w14:textId="27EF39A4" w:rsidR="009A459C" w:rsidRDefault="009A459C" w:rsidP="009A459C">
      <w:pPr>
        <w:pStyle w:val="ListParagraph"/>
        <w:numPr>
          <w:ilvl w:val="0"/>
          <w:numId w:val="46"/>
        </w:numPr>
      </w:pPr>
      <w:r>
        <w:t xml:space="preserve">Wireless VLAN om </w:t>
      </w:r>
      <w:r w:rsidR="007579D7">
        <w:t xml:space="preserve">de </w:t>
      </w:r>
      <w:r>
        <w:t>draadloze toestellen aan te sluiten</w:t>
      </w:r>
    </w:p>
    <w:p w14:paraId="4A26507B" w14:textId="56643146" w:rsidR="009A459C" w:rsidRDefault="009A459C" w:rsidP="009A459C">
      <w:pPr>
        <w:pStyle w:val="ListParagraph"/>
        <w:numPr>
          <w:ilvl w:val="0"/>
          <w:numId w:val="46"/>
        </w:numPr>
      </w:pPr>
      <w:r>
        <w:t xml:space="preserve">Management VLAN om </w:t>
      </w:r>
      <w:r w:rsidR="004F7E17">
        <w:t xml:space="preserve">de </w:t>
      </w:r>
      <w:r>
        <w:t>toestellen aan te sluiten die het beheer van de infrastructuur regelen.  Het Management VLAN is een beveiligd VLAN.</w:t>
      </w:r>
    </w:p>
    <w:p w14:paraId="56B9A813" w14:textId="77777777" w:rsidR="009A459C" w:rsidRDefault="009A459C" w:rsidP="000F685D"/>
    <w:p w14:paraId="7E57C5B5" w14:textId="06457416" w:rsidR="000F685D" w:rsidRDefault="000F685D" w:rsidP="000F685D">
      <w:r>
        <w:t xml:space="preserve">We moeten </w:t>
      </w:r>
      <w:r w:rsidR="00E47A84">
        <w:t xml:space="preserve">de IP-adressen </w:t>
      </w:r>
      <w:r w:rsidR="007225CF">
        <w:t>reserveren voor elke vestiging</w:t>
      </w:r>
      <w:r w:rsidR="00B73826">
        <w:t xml:space="preserve">. </w:t>
      </w:r>
      <w:r w:rsidR="00680791">
        <w:t>De gereserveerde IP-adressen</w:t>
      </w:r>
      <w:r w:rsidR="007225CF">
        <w:t xml:space="preserve"> </w:t>
      </w:r>
      <w:r w:rsidR="00B523C9">
        <w:t xml:space="preserve">per vestiging </w:t>
      </w:r>
      <w:r>
        <w:t xml:space="preserve">delen </w:t>
      </w:r>
      <w:r w:rsidR="00680791">
        <w:t xml:space="preserve">we </w:t>
      </w:r>
      <w:r w:rsidR="00080032">
        <w:t xml:space="preserve">verder </w:t>
      </w:r>
      <w:r w:rsidR="00B523C9">
        <w:t xml:space="preserve">op per </w:t>
      </w:r>
      <w:r w:rsidR="004107AB">
        <w:t>IP-</w:t>
      </w:r>
      <w:r w:rsidR="00B523C9">
        <w:t>subnet</w:t>
      </w:r>
      <w:r>
        <w:t xml:space="preserve"> in ons netwerk.</w:t>
      </w:r>
    </w:p>
    <w:p w14:paraId="6979E493" w14:textId="582E4B38" w:rsidR="000F685D" w:rsidRDefault="000F685D" w:rsidP="00EB065C">
      <w:r w:rsidRPr="00D836EA">
        <w:t>Plan de IP-</w:t>
      </w:r>
      <w:r w:rsidR="00A1282B">
        <w:t>subnetten</w:t>
      </w:r>
      <w:r w:rsidRPr="00D836EA">
        <w:t xml:space="preserve"> </w:t>
      </w:r>
      <w:r>
        <w:t xml:space="preserve">voor je netwerk </w:t>
      </w:r>
      <w:r w:rsidRPr="00D836EA">
        <w:t>met volgende voorwaarden.  X = nummer van de pod waarin je zit</w:t>
      </w:r>
    </w:p>
    <w:p w14:paraId="0442C50E" w14:textId="06EDCDD2" w:rsidR="000F685D" w:rsidRDefault="000F685D" w:rsidP="007C2864">
      <w:pPr>
        <w:pStyle w:val="ListParagraph"/>
        <w:numPr>
          <w:ilvl w:val="0"/>
          <w:numId w:val="47"/>
        </w:numPr>
      </w:pPr>
      <w:r w:rsidRPr="00172DEF">
        <w:t>IP-</w:t>
      </w:r>
      <w:r w:rsidR="003C4A90">
        <w:t>adressen</w:t>
      </w:r>
      <w:r w:rsidRPr="00172DEF">
        <w:t xml:space="preserve"> voor het </w:t>
      </w:r>
      <w:r w:rsidR="007C2864">
        <w:t>LAN-netwerk</w:t>
      </w:r>
      <w:r w:rsidRPr="00172DEF">
        <w:t>: 10.10x.0.0/</w:t>
      </w:r>
      <w:r w:rsidR="00F8298B">
        <w:t>16</w:t>
      </w:r>
    </w:p>
    <w:p w14:paraId="518431B6" w14:textId="620681E2" w:rsidR="00233C2D" w:rsidRPr="00D836EA" w:rsidRDefault="00233C2D" w:rsidP="007C2864">
      <w:pPr>
        <w:pStyle w:val="ListParagraph"/>
        <w:numPr>
          <w:ilvl w:val="0"/>
          <w:numId w:val="47"/>
        </w:numPr>
      </w:pPr>
      <w:r>
        <w:t>IP-</w:t>
      </w:r>
      <w:r w:rsidR="003676E7" w:rsidRPr="003676E7">
        <w:t xml:space="preserve"> </w:t>
      </w:r>
      <w:r w:rsidR="003676E7">
        <w:t>adressen</w:t>
      </w:r>
      <w:r w:rsidR="003676E7" w:rsidRPr="00172DEF">
        <w:t xml:space="preserve"> </w:t>
      </w:r>
      <w:r>
        <w:t>voor het WAN</w:t>
      </w:r>
      <w:r w:rsidR="007C2864">
        <w:t>-</w:t>
      </w:r>
      <w:r>
        <w:t xml:space="preserve">netwerk: </w:t>
      </w:r>
      <w:r w:rsidR="00BB21CE">
        <w:t>172.16.</w:t>
      </w:r>
      <w:r w:rsidR="001B0C84">
        <w:t>x</w:t>
      </w:r>
      <w:r w:rsidR="00BB21CE">
        <w:t>.0/</w:t>
      </w:r>
      <w:r w:rsidR="005D7784">
        <w:t>1</w:t>
      </w:r>
      <w:r w:rsidR="001B0C84">
        <w:t>9</w:t>
      </w:r>
    </w:p>
    <w:p w14:paraId="108E61E9" w14:textId="6585A860" w:rsidR="000F685D" w:rsidRPr="00D836EA" w:rsidRDefault="00FE5CBE" w:rsidP="00F15FF9">
      <w:bookmarkStart w:id="3" w:name="_Toc114091341"/>
      <w:r>
        <w:t xml:space="preserve">LAN </w:t>
      </w:r>
      <w:r w:rsidR="000F685D">
        <w:t>IP</w:t>
      </w:r>
      <w:r>
        <w:t>-</w:t>
      </w:r>
      <w:r w:rsidR="000F685D">
        <w:t>adressen per POD</w:t>
      </w:r>
      <w:bookmarkEnd w:id="3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3850"/>
        <w:gridCol w:w="3851"/>
      </w:tblGrid>
      <w:tr w:rsidR="000F685D" w:rsidRPr="00D836EA" w14:paraId="7F07BB2B" w14:textId="77777777" w:rsidTr="00CE3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50" w:type="dxa"/>
          </w:tcPr>
          <w:p w14:paraId="414EE77C" w14:textId="77777777" w:rsidR="000F685D" w:rsidRPr="00D836EA" w:rsidRDefault="000F685D" w:rsidP="00CE3604">
            <w:r>
              <w:t>Groep</w:t>
            </w:r>
          </w:p>
        </w:tc>
        <w:tc>
          <w:tcPr>
            <w:tcW w:w="3851" w:type="dxa"/>
          </w:tcPr>
          <w:p w14:paraId="0B135099" w14:textId="77777777" w:rsidR="000F685D" w:rsidRPr="00D836EA" w:rsidRDefault="000F685D" w:rsidP="00CE36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Range</w:t>
            </w:r>
          </w:p>
        </w:tc>
      </w:tr>
      <w:tr w:rsidR="000F685D" w:rsidRPr="00D836EA" w14:paraId="34459423" w14:textId="77777777" w:rsidTr="00CE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0" w:type="dxa"/>
          </w:tcPr>
          <w:p w14:paraId="66A46CA9" w14:textId="77777777" w:rsidR="000F685D" w:rsidRPr="00D836EA" w:rsidRDefault="000F685D" w:rsidP="00CE3604">
            <w:r w:rsidRPr="00D836EA">
              <w:t>POD1</w:t>
            </w:r>
          </w:p>
        </w:tc>
        <w:tc>
          <w:tcPr>
            <w:tcW w:w="3851" w:type="dxa"/>
          </w:tcPr>
          <w:p w14:paraId="17C60679" w14:textId="77777777" w:rsidR="00012FFF" w:rsidRDefault="000F685D" w:rsidP="00CE3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36EA">
              <w:t xml:space="preserve"> 10.101.0.0/</w:t>
            </w:r>
            <w:r w:rsidR="00851FC7">
              <w:t>16</w:t>
            </w:r>
          </w:p>
          <w:p w14:paraId="4CE97BF7" w14:textId="182C65CB" w:rsidR="007E1F46" w:rsidRPr="00D836EA" w:rsidRDefault="007E1F46" w:rsidP="00CE3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172.16.0.0/</w:t>
            </w:r>
            <w:r w:rsidR="00D15917">
              <w:t>19</w:t>
            </w:r>
          </w:p>
        </w:tc>
      </w:tr>
      <w:tr w:rsidR="000F685D" w:rsidRPr="00D836EA" w14:paraId="32CCAF15" w14:textId="77777777" w:rsidTr="00CE3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0" w:type="dxa"/>
          </w:tcPr>
          <w:p w14:paraId="6C50E1A6" w14:textId="77777777" w:rsidR="000F685D" w:rsidRPr="00D836EA" w:rsidRDefault="000F685D" w:rsidP="00CE3604">
            <w:r w:rsidRPr="00D836EA">
              <w:lastRenderedPageBreak/>
              <w:t>POD2</w:t>
            </w:r>
          </w:p>
        </w:tc>
        <w:tc>
          <w:tcPr>
            <w:tcW w:w="3851" w:type="dxa"/>
          </w:tcPr>
          <w:p w14:paraId="3CEF4EA8" w14:textId="77777777" w:rsidR="00D64496" w:rsidRDefault="000F685D" w:rsidP="00CE3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EA">
              <w:t xml:space="preserve"> 10.102.0.0/</w:t>
            </w:r>
            <w:r w:rsidR="00851FC7">
              <w:t>16</w:t>
            </w:r>
          </w:p>
          <w:p w14:paraId="75ED7C76" w14:textId="027FA5B3" w:rsidR="00D15917" w:rsidRPr="00D836EA" w:rsidRDefault="00D15917" w:rsidP="00CE3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</w:t>
            </w:r>
            <w:r w:rsidR="000C7000">
              <w:t>32</w:t>
            </w:r>
            <w:r>
              <w:t>.0/19</w:t>
            </w:r>
          </w:p>
        </w:tc>
      </w:tr>
      <w:tr w:rsidR="000F685D" w:rsidRPr="00D836EA" w14:paraId="2CBD3C8D" w14:textId="77777777" w:rsidTr="00CE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0" w:type="dxa"/>
          </w:tcPr>
          <w:p w14:paraId="716587FA" w14:textId="77777777" w:rsidR="000F685D" w:rsidRPr="00D836EA" w:rsidRDefault="000F685D" w:rsidP="00CE3604">
            <w:r w:rsidRPr="00D836EA">
              <w:t>POD3</w:t>
            </w:r>
          </w:p>
        </w:tc>
        <w:tc>
          <w:tcPr>
            <w:tcW w:w="3851" w:type="dxa"/>
          </w:tcPr>
          <w:p w14:paraId="0F489EA2" w14:textId="77777777" w:rsidR="00AC4BEF" w:rsidRDefault="000F685D" w:rsidP="00CE3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36EA">
              <w:t xml:space="preserve"> 10.103.0.0/</w:t>
            </w:r>
            <w:r w:rsidR="00851FC7">
              <w:t>16</w:t>
            </w:r>
          </w:p>
          <w:p w14:paraId="5F1E695F" w14:textId="35DCD357" w:rsidR="00FC5877" w:rsidRPr="00D836EA" w:rsidRDefault="00FC5877" w:rsidP="00CE3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</w:t>
            </w:r>
            <w:r w:rsidR="00DE4886">
              <w:t>64</w:t>
            </w:r>
            <w:r>
              <w:t>.0/19</w:t>
            </w:r>
          </w:p>
        </w:tc>
      </w:tr>
      <w:tr w:rsidR="000F685D" w:rsidRPr="00D836EA" w14:paraId="6430B7AD" w14:textId="77777777" w:rsidTr="00CE3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0" w:type="dxa"/>
          </w:tcPr>
          <w:p w14:paraId="72C8BB4C" w14:textId="77777777" w:rsidR="000F685D" w:rsidRPr="00D836EA" w:rsidRDefault="000F685D" w:rsidP="00CE3604">
            <w:r w:rsidRPr="00D836EA">
              <w:t>POD4</w:t>
            </w:r>
          </w:p>
        </w:tc>
        <w:tc>
          <w:tcPr>
            <w:tcW w:w="3851" w:type="dxa"/>
          </w:tcPr>
          <w:p w14:paraId="66035743" w14:textId="77777777" w:rsidR="000F685D" w:rsidRDefault="000F685D" w:rsidP="00CE3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EA">
              <w:t xml:space="preserve"> 10.104.0.0/</w:t>
            </w:r>
            <w:r w:rsidR="00851FC7">
              <w:t>16</w:t>
            </w:r>
          </w:p>
          <w:p w14:paraId="19C636CB" w14:textId="46E05B12" w:rsidR="00D347D9" w:rsidRPr="00D836EA" w:rsidRDefault="00D347D9" w:rsidP="00CE3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</w:t>
            </w:r>
            <w:r w:rsidR="00DE4886">
              <w:t>96</w:t>
            </w:r>
            <w:r>
              <w:t>.0/19</w:t>
            </w:r>
          </w:p>
        </w:tc>
      </w:tr>
      <w:tr w:rsidR="000F685D" w:rsidRPr="00D836EA" w14:paraId="0CE146B6" w14:textId="77777777" w:rsidTr="00CE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0" w:type="dxa"/>
          </w:tcPr>
          <w:p w14:paraId="3C034EF3" w14:textId="77777777" w:rsidR="000F685D" w:rsidRPr="00D836EA" w:rsidRDefault="000F685D" w:rsidP="00CE3604">
            <w:r>
              <w:t>POD5</w:t>
            </w:r>
          </w:p>
        </w:tc>
        <w:tc>
          <w:tcPr>
            <w:tcW w:w="3851" w:type="dxa"/>
          </w:tcPr>
          <w:p w14:paraId="2F8B7FF4" w14:textId="77777777" w:rsidR="000F685D" w:rsidRDefault="000F685D" w:rsidP="00CE3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36EA">
              <w:t xml:space="preserve"> 10.10</w:t>
            </w:r>
            <w:r>
              <w:t>5</w:t>
            </w:r>
            <w:r w:rsidRPr="00D836EA">
              <w:t>.0.0/</w:t>
            </w:r>
            <w:r w:rsidR="00851FC7">
              <w:t>16</w:t>
            </w:r>
          </w:p>
          <w:p w14:paraId="65F897B7" w14:textId="41D2D2C4" w:rsidR="00D347D9" w:rsidRPr="00D836EA" w:rsidRDefault="00D347D9" w:rsidP="00CE36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172.16.</w:t>
            </w:r>
            <w:r w:rsidR="00DE4886">
              <w:t>128</w:t>
            </w:r>
            <w:r>
              <w:t>.0/19</w:t>
            </w:r>
          </w:p>
        </w:tc>
      </w:tr>
      <w:tr w:rsidR="000F685D" w:rsidRPr="00D836EA" w14:paraId="34F14762" w14:textId="77777777" w:rsidTr="00CE3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0" w:type="dxa"/>
          </w:tcPr>
          <w:p w14:paraId="396277EE" w14:textId="77777777" w:rsidR="000F685D" w:rsidRDefault="000F685D" w:rsidP="00CE3604">
            <w:r>
              <w:t>PODx</w:t>
            </w:r>
          </w:p>
        </w:tc>
        <w:tc>
          <w:tcPr>
            <w:tcW w:w="3851" w:type="dxa"/>
          </w:tcPr>
          <w:p w14:paraId="0CB580C6" w14:textId="77777777" w:rsidR="000F685D" w:rsidRDefault="000F685D" w:rsidP="00CE3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36EA">
              <w:t xml:space="preserve"> 10.10</w:t>
            </w:r>
            <w:r>
              <w:t>x</w:t>
            </w:r>
            <w:r w:rsidRPr="00D836EA">
              <w:t>.0.0/</w:t>
            </w:r>
            <w:r w:rsidR="00851FC7">
              <w:t>16</w:t>
            </w:r>
          </w:p>
          <w:p w14:paraId="119FA7B3" w14:textId="2BE19256" w:rsidR="00DE4886" w:rsidRPr="00D836EA" w:rsidRDefault="00DE4886" w:rsidP="00CE36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172.16.x.0/19</w:t>
            </w:r>
          </w:p>
        </w:tc>
      </w:tr>
    </w:tbl>
    <w:p w14:paraId="4D73C25C" w14:textId="53702D83" w:rsidR="000F685D" w:rsidRPr="0037381B" w:rsidRDefault="000F685D" w:rsidP="000F685D">
      <w:r w:rsidRPr="0002683E">
        <w:t xml:space="preserve">Verdeel de </w:t>
      </w:r>
      <w:r w:rsidR="00551DA0" w:rsidRPr="0002683E">
        <w:t>IP-</w:t>
      </w:r>
      <w:r w:rsidR="00166918">
        <w:t>adressen</w:t>
      </w:r>
      <w:r w:rsidRPr="0002683E">
        <w:t xml:space="preserve"> v</w:t>
      </w:r>
      <w:r>
        <w:t xml:space="preserve">oor jou POD in </w:t>
      </w:r>
      <w:r w:rsidR="003676E7">
        <w:t>IP-netwerken</w:t>
      </w:r>
      <w:r>
        <w:t xml:space="preserve"> zodat ze voldoende groot zijn om het aantal </w:t>
      </w:r>
      <w:r w:rsidR="008B5E59">
        <w:t>gebruikers</w:t>
      </w:r>
      <w:r>
        <w:t xml:space="preserve"> te voorzien van een </w:t>
      </w:r>
      <w:r w:rsidR="00D363EC">
        <w:t>IP-adres</w:t>
      </w:r>
      <w:r>
        <w:t>.</w:t>
      </w:r>
      <w:r w:rsidR="00894F3E">
        <w:t xml:space="preserve">  Voorzie ruimte voor </w:t>
      </w:r>
      <w:r w:rsidR="00F43B30">
        <w:t xml:space="preserve">toekomstige </w:t>
      </w:r>
      <w:r w:rsidR="00894F3E">
        <w:t>groei</w:t>
      </w:r>
      <w:r w:rsidR="00F43B30">
        <w:t>.</w:t>
      </w:r>
    </w:p>
    <w:p w14:paraId="38178513" w14:textId="77777777" w:rsidR="008314EB" w:rsidRDefault="008314EB" w:rsidP="00AA6B0B"/>
    <w:p w14:paraId="22217A31" w14:textId="4EBFE123" w:rsidR="00C54C31" w:rsidRDefault="00C54C31" w:rsidP="00C54C31">
      <w:pPr>
        <w:pStyle w:val="Heading1"/>
      </w:pPr>
      <w:bookmarkStart w:id="4" w:name="_Toc114091342"/>
      <w:r>
        <w:lastRenderedPageBreak/>
        <w:t>Benodigdheden</w:t>
      </w:r>
      <w:bookmarkEnd w:id="4"/>
    </w:p>
    <w:p w14:paraId="76EC16EC" w14:textId="0F0E4AE8" w:rsidR="00322B4F" w:rsidRDefault="00322B4F" w:rsidP="00AA6B0B">
      <w:r>
        <w:t xml:space="preserve">We delen de </w:t>
      </w:r>
      <w:r w:rsidR="00670B80">
        <w:t>studenten op</w:t>
      </w:r>
      <w:r>
        <w:t xml:space="preserve"> in </w:t>
      </w:r>
      <w:r w:rsidR="00670B80">
        <w:t>verschillende groepjes</w:t>
      </w:r>
      <w:r w:rsidR="0070130E">
        <w:t xml:space="preserve"> van </w:t>
      </w:r>
      <w:r w:rsidR="009F7447">
        <w:t>2</w:t>
      </w:r>
      <w:r w:rsidR="00AD7E89">
        <w:t xml:space="preserve"> tot 4 studenten per groep</w:t>
      </w:r>
      <w:r w:rsidR="000658B9">
        <w:t xml:space="preserve"> (POD)</w:t>
      </w:r>
      <w:r w:rsidR="00AD7E89">
        <w:t>.</w:t>
      </w:r>
      <w:r w:rsidR="007D47A8">
        <w:t xml:space="preserve"> </w:t>
      </w:r>
    </w:p>
    <w:p w14:paraId="19E9FFE0" w14:textId="4AA86976" w:rsidR="00214307" w:rsidRPr="00AA6B0B" w:rsidRDefault="00DE1F5A" w:rsidP="00AA6B0B">
      <w:r>
        <w:t xml:space="preserve">Elke groep </w:t>
      </w:r>
      <w:r w:rsidR="00B47C98">
        <w:t xml:space="preserve">bouwt zijn </w:t>
      </w:r>
      <w:r w:rsidR="00130E2B">
        <w:t xml:space="preserve">eigen </w:t>
      </w:r>
      <w:r w:rsidR="00B47C98">
        <w:t>netwerk</w:t>
      </w:r>
      <w:r>
        <w:t xml:space="preserve"> </w:t>
      </w:r>
      <w:r w:rsidR="00130E2B">
        <w:t>met eigen infrastructuur</w:t>
      </w:r>
      <w:r w:rsidR="00F74D79">
        <w:t xml:space="preserve">. De </w:t>
      </w:r>
      <w:r w:rsidR="00E93069">
        <w:t>p</w:t>
      </w:r>
      <w:r w:rsidR="000608BC">
        <w:t>arameters</w:t>
      </w:r>
      <w:r w:rsidR="009B4C33">
        <w:t xml:space="preserve"> voor de verschillende POD’s</w:t>
      </w:r>
      <w:r w:rsidR="00AC0E09">
        <w:t xml:space="preserve"> verschillen van </w:t>
      </w:r>
      <w:r w:rsidR="00D072D3">
        <w:t>elkaar zodat er geen overlapping is als we de POD</w:t>
      </w:r>
      <w:r w:rsidR="0002718D">
        <w:t>’</w:t>
      </w:r>
      <w:r w:rsidR="00D072D3">
        <w:t xml:space="preserve">s </w:t>
      </w:r>
      <w:r w:rsidR="0002718D">
        <w:t xml:space="preserve">aan elkaar </w:t>
      </w:r>
      <w:r w:rsidR="009F7447">
        <w:t xml:space="preserve">zouden </w:t>
      </w:r>
      <w:r w:rsidR="00D072D3">
        <w:t>koppelen</w:t>
      </w:r>
      <w:r w:rsidR="00AC0E09">
        <w:t>.</w:t>
      </w:r>
    </w:p>
    <w:p w14:paraId="11FB98D7" w14:textId="332B1087" w:rsidR="00EC31B9" w:rsidRDefault="00366797" w:rsidP="00AA6B0B">
      <w:r>
        <w:t xml:space="preserve">De opdracht wordt beoordeeld </w:t>
      </w:r>
      <w:r w:rsidR="008A4352">
        <w:t>per groep</w:t>
      </w:r>
      <w:r w:rsidR="00A92565">
        <w:t xml:space="preserve">.  Er wordt van elke student </w:t>
      </w:r>
      <w:r w:rsidR="002E1638">
        <w:t xml:space="preserve">verwacht </w:t>
      </w:r>
      <w:r w:rsidR="00A92565">
        <w:t xml:space="preserve">dat hij/zij </w:t>
      </w:r>
      <w:r w:rsidR="00D86720">
        <w:t xml:space="preserve">proportioneel bijdraagt </w:t>
      </w:r>
      <w:r w:rsidR="002E1638">
        <w:t>tot</w:t>
      </w:r>
      <w:r w:rsidR="00D86720">
        <w:t xml:space="preserve"> het </w:t>
      </w:r>
      <w:r w:rsidR="009844C5">
        <w:t>eindresultaat</w:t>
      </w:r>
      <w:r w:rsidR="00D86720">
        <w:t>.</w:t>
      </w:r>
      <w:r w:rsidR="00FD1E12">
        <w:t xml:space="preserve">  Leren werken in groep </w:t>
      </w:r>
      <w:r w:rsidR="00AE5F35">
        <w:t xml:space="preserve">om tot </w:t>
      </w:r>
      <w:r w:rsidR="00CE6D75">
        <w:t>éé</w:t>
      </w:r>
      <w:r w:rsidR="00AE5F35">
        <w:t xml:space="preserve">n resultaat te komen </w:t>
      </w:r>
      <w:r w:rsidR="00FD1E12">
        <w:t>maakt deel uit van de opdracht.</w:t>
      </w:r>
    </w:p>
    <w:p w14:paraId="03264473" w14:textId="55848C69" w:rsidR="00652DD8" w:rsidRDefault="00F219D9" w:rsidP="00AA6B0B">
      <w:r>
        <w:t>Materiaal lijst:</w:t>
      </w:r>
    </w:p>
    <w:p w14:paraId="27939D0C" w14:textId="49A86579" w:rsidR="00F219D9" w:rsidRDefault="00CE6D75" w:rsidP="00B64EEF">
      <w:pPr>
        <w:pStyle w:val="ListParagraph"/>
        <w:numPr>
          <w:ilvl w:val="0"/>
          <w:numId w:val="40"/>
        </w:numPr>
      </w:pPr>
      <w:r>
        <w:t xml:space="preserve">Aantal </w:t>
      </w:r>
      <w:r w:rsidR="00391065">
        <w:t>R</w:t>
      </w:r>
      <w:r w:rsidR="00E85307">
        <w:t>outer</w:t>
      </w:r>
      <w:r>
        <w:t>s</w:t>
      </w:r>
      <w:r w:rsidR="00391065">
        <w:t xml:space="preserve">: </w:t>
      </w:r>
      <w:r w:rsidR="002D6936">
        <w:t>6</w:t>
      </w:r>
      <w:r w:rsidR="00391065">
        <w:t xml:space="preserve"> </w:t>
      </w:r>
    </w:p>
    <w:p w14:paraId="5E3F973B" w14:textId="05F41E22" w:rsidR="00E85307" w:rsidRDefault="00CE6D75" w:rsidP="00B64EEF">
      <w:pPr>
        <w:pStyle w:val="ListParagraph"/>
        <w:numPr>
          <w:ilvl w:val="0"/>
          <w:numId w:val="40"/>
        </w:numPr>
      </w:pPr>
      <w:r>
        <w:t xml:space="preserve">Aantal </w:t>
      </w:r>
      <w:r w:rsidR="00E85307">
        <w:t>layer-3 switch</w:t>
      </w:r>
      <w:r>
        <w:t>en</w:t>
      </w:r>
      <w:r w:rsidR="00391065">
        <w:t xml:space="preserve">: </w:t>
      </w:r>
      <w:r w:rsidR="00E71107">
        <w:t xml:space="preserve">2 </w:t>
      </w:r>
    </w:p>
    <w:p w14:paraId="555DA229" w14:textId="6CE57CD7" w:rsidR="00E71107" w:rsidRDefault="00CE6D75" w:rsidP="00B64EEF">
      <w:pPr>
        <w:pStyle w:val="ListParagraph"/>
        <w:numPr>
          <w:ilvl w:val="0"/>
          <w:numId w:val="40"/>
        </w:numPr>
      </w:pPr>
      <w:r>
        <w:t xml:space="preserve">Aantal </w:t>
      </w:r>
      <w:r w:rsidR="00E71107">
        <w:t>layer-2 switch</w:t>
      </w:r>
      <w:r>
        <w:t>en</w:t>
      </w:r>
      <w:r w:rsidR="00E71107">
        <w:t xml:space="preserve">: </w:t>
      </w:r>
      <w:r w:rsidR="004411DC">
        <w:t>3</w:t>
      </w:r>
      <w:r w:rsidR="00E71107">
        <w:t xml:space="preserve"> </w:t>
      </w:r>
    </w:p>
    <w:p w14:paraId="5CFC1FB2" w14:textId="05125DA5" w:rsidR="00B84FA5" w:rsidRDefault="00CE6D75" w:rsidP="00B64EEF">
      <w:pPr>
        <w:pStyle w:val="ListParagraph"/>
        <w:numPr>
          <w:ilvl w:val="0"/>
          <w:numId w:val="40"/>
        </w:numPr>
      </w:pPr>
      <w:r>
        <w:t xml:space="preserve">Aantal </w:t>
      </w:r>
      <w:r w:rsidR="00B84FA5">
        <w:t>Firewall</w:t>
      </w:r>
      <w:r>
        <w:t>s</w:t>
      </w:r>
      <w:r w:rsidR="00B84FA5">
        <w:t xml:space="preserve">: 2 </w:t>
      </w:r>
    </w:p>
    <w:p w14:paraId="7354E2B3" w14:textId="7FDF9B0B" w:rsidR="00E71107" w:rsidRDefault="00CE6D75" w:rsidP="00B64EEF">
      <w:pPr>
        <w:pStyle w:val="ListParagraph"/>
        <w:numPr>
          <w:ilvl w:val="0"/>
          <w:numId w:val="40"/>
        </w:numPr>
      </w:pPr>
      <w:r>
        <w:t xml:space="preserve">Aantal </w:t>
      </w:r>
      <w:r w:rsidR="00855892">
        <w:t>PC</w:t>
      </w:r>
      <w:r>
        <w:t>’s</w:t>
      </w:r>
      <w:r w:rsidR="007621DD">
        <w:t xml:space="preserve"> met Virtuele </w:t>
      </w:r>
      <w:r w:rsidR="00855892">
        <w:t>Server</w:t>
      </w:r>
      <w:r>
        <w:t>s</w:t>
      </w:r>
      <w:r w:rsidR="00855892">
        <w:t xml:space="preserve">: 2 </w:t>
      </w:r>
    </w:p>
    <w:p w14:paraId="2BB5F69C" w14:textId="371C805C" w:rsidR="00E85307" w:rsidRPr="00AA6B0B" w:rsidRDefault="00CE6D75" w:rsidP="00B64EEF">
      <w:pPr>
        <w:pStyle w:val="ListParagraph"/>
        <w:numPr>
          <w:ilvl w:val="0"/>
          <w:numId w:val="40"/>
        </w:numPr>
      </w:pPr>
      <w:r>
        <w:t xml:space="preserve">Aantal </w:t>
      </w:r>
      <w:r w:rsidR="00F2043E">
        <w:t xml:space="preserve">Client pc’s: </w:t>
      </w:r>
      <w:r w:rsidR="00B84FA5">
        <w:t>2</w:t>
      </w:r>
      <w:r w:rsidR="00F2043E">
        <w:t xml:space="preserve"> </w:t>
      </w:r>
    </w:p>
    <w:p w14:paraId="03F125B8" w14:textId="00B0E8EA" w:rsidR="00802202" w:rsidRDefault="007B2242" w:rsidP="00ED2918">
      <w:pPr>
        <w:pStyle w:val="Heading1"/>
      </w:pPr>
      <w:bookmarkStart w:id="5" w:name="_Toc114091343"/>
      <w:r>
        <w:lastRenderedPageBreak/>
        <w:t>Opdracht</w:t>
      </w:r>
      <w:r w:rsidR="00CE6D75">
        <w:t xml:space="preserve"> Fase </w:t>
      </w:r>
      <w:r w:rsidR="00A45FAF">
        <w:t>01</w:t>
      </w:r>
      <w:bookmarkEnd w:id="5"/>
    </w:p>
    <w:p w14:paraId="17C39972" w14:textId="674EB679" w:rsidR="00CF52CB" w:rsidRDefault="00CF52CB" w:rsidP="004916A8">
      <w:pPr>
        <w:rPr>
          <w:rStyle w:val="Alletekenopmaakwissen"/>
        </w:rPr>
      </w:pPr>
      <w:r w:rsidRPr="004916A8">
        <w:rPr>
          <w:rStyle w:val="Alletekenopmaakwissen"/>
        </w:rPr>
        <w:t>Voordat</w:t>
      </w:r>
      <w:r w:rsidR="004916A8">
        <w:rPr>
          <w:rStyle w:val="Alletekenopmaakwissen"/>
        </w:rPr>
        <w:t xml:space="preserve"> we beginnen met het bouwen van een netwerk is het belangrijk om te plannen en</w:t>
      </w:r>
      <w:r w:rsidR="004775DD">
        <w:rPr>
          <w:rStyle w:val="Alletekenopmaakwissen"/>
        </w:rPr>
        <w:t xml:space="preserve"> </w:t>
      </w:r>
      <w:r w:rsidR="00E10A6E">
        <w:rPr>
          <w:rStyle w:val="Alletekenopmaakwissen"/>
        </w:rPr>
        <w:t xml:space="preserve">te </w:t>
      </w:r>
      <w:r w:rsidR="004775DD">
        <w:rPr>
          <w:rStyle w:val="Alletekenopmaakwissen"/>
        </w:rPr>
        <w:t xml:space="preserve">documenteren wat we gaan bouwen. </w:t>
      </w:r>
    </w:p>
    <w:p w14:paraId="1D5B1E6C" w14:textId="234DE3F1" w:rsidR="00220897" w:rsidRDefault="006754FE" w:rsidP="004916A8">
      <w:pPr>
        <w:rPr>
          <w:rStyle w:val="Alletekenopmaakwissen"/>
        </w:rPr>
      </w:pPr>
      <w:r>
        <w:rPr>
          <w:rStyle w:val="Alletekenopmaakwissen"/>
        </w:rPr>
        <w:t>Het doel van deze opdracht is:</w:t>
      </w:r>
    </w:p>
    <w:p w14:paraId="7249CAF9" w14:textId="1D8777F2" w:rsidR="006754FE" w:rsidRDefault="006754FE" w:rsidP="006754FE">
      <w:pPr>
        <w:pStyle w:val="ListParagraph"/>
        <w:numPr>
          <w:ilvl w:val="0"/>
          <w:numId w:val="44"/>
        </w:numPr>
        <w:rPr>
          <w:rStyle w:val="Alletekenopmaakwissen"/>
        </w:rPr>
      </w:pPr>
      <w:r>
        <w:rPr>
          <w:rStyle w:val="Alletekenopmaakwissen"/>
        </w:rPr>
        <w:t>Leren netwerk documentatie aan te maken</w:t>
      </w:r>
    </w:p>
    <w:p w14:paraId="432E8AD9" w14:textId="179819D0" w:rsidR="006754FE" w:rsidRDefault="00EF5121" w:rsidP="006754FE">
      <w:pPr>
        <w:pStyle w:val="ListParagraph"/>
        <w:numPr>
          <w:ilvl w:val="0"/>
          <w:numId w:val="44"/>
        </w:numPr>
        <w:rPr>
          <w:rStyle w:val="Alletekenopmaakwissen"/>
        </w:rPr>
      </w:pPr>
      <w:r>
        <w:rPr>
          <w:rStyle w:val="Alletekenopmaakwissen"/>
        </w:rPr>
        <w:t>Het verschil te begrijpen tussen een logisch en fysisch netwerk diagram</w:t>
      </w:r>
    </w:p>
    <w:p w14:paraId="76158880" w14:textId="2EFC1613" w:rsidR="00EF5121" w:rsidRDefault="00D1230F" w:rsidP="006754FE">
      <w:pPr>
        <w:pStyle w:val="ListParagraph"/>
        <w:numPr>
          <w:ilvl w:val="0"/>
          <w:numId w:val="44"/>
        </w:numPr>
        <w:rPr>
          <w:rStyle w:val="Alletekenopmaakwissen"/>
        </w:rPr>
      </w:pPr>
      <w:r>
        <w:rPr>
          <w:rStyle w:val="Alletekenopmaakwissen"/>
        </w:rPr>
        <w:t xml:space="preserve">Leren werken met een </w:t>
      </w:r>
      <w:r w:rsidR="00D27F13">
        <w:rPr>
          <w:rStyle w:val="Alletekenopmaakwissen"/>
        </w:rPr>
        <w:t xml:space="preserve">programma waarin je </w:t>
      </w:r>
      <w:r>
        <w:rPr>
          <w:rStyle w:val="Alletekenopmaakwissen"/>
        </w:rPr>
        <w:t xml:space="preserve">netwerk documentatie </w:t>
      </w:r>
      <w:r w:rsidR="00D27F13">
        <w:rPr>
          <w:rStyle w:val="Alletekenopmaakwissen"/>
        </w:rPr>
        <w:t>kan aanmaken.  We gebruiken MS-Visio</w:t>
      </w:r>
    </w:p>
    <w:p w14:paraId="2E430815" w14:textId="1DADFD0A" w:rsidR="00D27F13" w:rsidRPr="004916A8" w:rsidRDefault="006B5338" w:rsidP="006754FE">
      <w:pPr>
        <w:pStyle w:val="ListParagraph"/>
        <w:numPr>
          <w:ilvl w:val="0"/>
          <w:numId w:val="44"/>
        </w:numPr>
        <w:rPr>
          <w:rStyle w:val="Alletekenopmaakwissen"/>
        </w:rPr>
      </w:pPr>
      <w:r>
        <w:rPr>
          <w:rStyle w:val="Alletekenopmaakwissen"/>
        </w:rPr>
        <w:t xml:space="preserve">Leren plannen </w:t>
      </w:r>
      <w:r w:rsidR="00B6564E">
        <w:rPr>
          <w:rStyle w:val="Alletekenopmaakwissen"/>
        </w:rPr>
        <w:t>en documenteren van</w:t>
      </w:r>
      <w:r>
        <w:rPr>
          <w:rStyle w:val="Alletekenopmaakwissen"/>
        </w:rPr>
        <w:t xml:space="preserve"> IP-adres</w:t>
      </w:r>
      <w:r w:rsidR="00B6564E">
        <w:rPr>
          <w:rStyle w:val="Alletekenopmaakwissen"/>
        </w:rPr>
        <w:t xml:space="preserve">sen </w:t>
      </w:r>
      <w:r w:rsidR="00E329BE">
        <w:rPr>
          <w:rStyle w:val="Alletekenopmaakwissen"/>
        </w:rPr>
        <w:t>voor het bedrijf</w:t>
      </w:r>
    </w:p>
    <w:p w14:paraId="0D99800F" w14:textId="5E9E3A48" w:rsidR="00741F54" w:rsidRDefault="00741F54" w:rsidP="00741F54">
      <w:pPr>
        <w:pStyle w:val="Heading2"/>
      </w:pPr>
      <w:bookmarkStart w:id="6" w:name="_Toc114091344"/>
      <w:r>
        <w:t>Logisch netwerk diagram</w:t>
      </w:r>
      <w:bookmarkEnd w:id="6"/>
    </w:p>
    <w:p w14:paraId="0903DCAF" w14:textId="71DA31C8" w:rsidR="001E0F41" w:rsidRDefault="00AF788E" w:rsidP="00741F54">
      <w:r>
        <w:t xml:space="preserve">Maak </w:t>
      </w:r>
      <w:r w:rsidR="00A45FAF">
        <w:t>met</w:t>
      </w:r>
      <w:r>
        <w:t xml:space="preserve"> </w:t>
      </w:r>
      <w:r w:rsidR="001E0F41">
        <w:t>MS-</w:t>
      </w:r>
      <w:r>
        <w:t xml:space="preserve">Visio </w:t>
      </w:r>
      <w:r w:rsidR="002310FD">
        <w:t xml:space="preserve">een tekening </w:t>
      </w:r>
      <w:r>
        <w:t>van het logisch netwerk diagram</w:t>
      </w:r>
      <w:r w:rsidR="001E0F41">
        <w:t xml:space="preserve">.  Je kan MS-Visio downloaden via </w:t>
      </w:r>
      <w:hyperlink r:id="rId17" w:history="1">
        <w:r w:rsidR="006D78C1">
          <w:rPr>
            <w:rStyle w:val="Hyperlink"/>
          </w:rPr>
          <w:t>https://www.academicsoftware.eu</w:t>
        </w:r>
      </w:hyperlink>
    </w:p>
    <w:p w14:paraId="0F3DEAEF" w14:textId="169DED52" w:rsidR="001D3E25" w:rsidRDefault="003621C0" w:rsidP="00741F54">
      <w:r>
        <w:t>Aan de hand van</w:t>
      </w:r>
      <w:r w:rsidR="001D3E25">
        <w:t xml:space="preserve"> een logisch netwerk diagram moet je de werking van een netwerk kunnen </w:t>
      </w:r>
      <w:r>
        <w:t>uitleggen</w:t>
      </w:r>
      <w:r w:rsidR="008E6D6F">
        <w:t>.</w:t>
      </w:r>
      <w:r w:rsidR="00F2417F">
        <w:t xml:space="preserve">  </w:t>
      </w:r>
      <w:r w:rsidR="004E1D35">
        <w:t>Met behulp van het logisch netwerk diagram</w:t>
      </w:r>
      <w:r w:rsidR="00ED1CE7">
        <w:t xml:space="preserve"> kan je begrijpen</w:t>
      </w:r>
      <w:r w:rsidR="00F2417F">
        <w:t xml:space="preserve"> hoe de informatie stromen lopen door het netwerk.</w:t>
      </w:r>
    </w:p>
    <w:p w14:paraId="5A60098B" w14:textId="55F0BADF" w:rsidR="001F0AE3" w:rsidRDefault="00F05BED" w:rsidP="00741F54">
      <w:r>
        <w:t xml:space="preserve">Een logisch netwerk diagram </w:t>
      </w:r>
      <w:r w:rsidR="002F064E">
        <w:t>bevat:</w:t>
      </w:r>
    </w:p>
    <w:p w14:paraId="0A193E7A" w14:textId="6203FCA9" w:rsidR="002F064E" w:rsidRDefault="001109FD" w:rsidP="002F064E">
      <w:pPr>
        <w:pStyle w:val="ListParagraph"/>
        <w:numPr>
          <w:ilvl w:val="0"/>
          <w:numId w:val="39"/>
        </w:numPr>
      </w:pPr>
      <w:r>
        <w:t xml:space="preserve">Alle netwerk </w:t>
      </w:r>
      <w:r w:rsidR="00507EC8">
        <w:t>toestellen</w:t>
      </w:r>
      <w:r>
        <w:t xml:space="preserve"> (routers, switchen, </w:t>
      </w:r>
      <w:r w:rsidR="00EA693C">
        <w:t xml:space="preserve">Firewalls, </w:t>
      </w:r>
      <w:r w:rsidR="00D072CE">
        <w:t>…)</w:t>
      </w:r>
    </w:p>
    <w:p w14:paraId="2A4E6EFE" w14:textId="5C34EA76" w:rsidR="00507EC8" w:rsidRDefault="00542495" w:rsidP="002F064E">
      <w:pPr>
        <w:pStyle w:val="ListParagraph"/>
        <w:numPr>
          <w:ilvl w:val="0"/>
          <w:numId w:val="39"/>
        </w:numPr>
      </w:pPr>
      <w:r w:rsidRPr="00FC5F04">
        <w:t xml:space="preserve">Alle </w:t>
      </w:r>
      <w:r w:rsidR="00FC5F04">
        <w:t>computers</w:t>
      </w:r>
      <w:r w:rsidRPr="00FC5F04">
        <w:t xml:space="preserve"> die </w:t>
      </w:r>
      <w:r w:rsidR="00FC5F04" w:rsidRPr="00FC5F04">
        <w:t xml:space="preserve">services </w:t>
      </w:r>
      <w:r w:rsidR="00FC5F04">
        <w:t>verlenen</w:t>
      </w:r>
      <w:r w:rsidR="00FC5F04" w:rsidRPr="00FC5F04">
        <w:t xml:space="preserve"> om het netwerk </w:t>
      </w:r>
      <w:r w:rsidR="00FC5F04">
        <w:t>draaiende te houden (</w:t>
      </w:r>
      <w:r w:rsidR="007C1B70">
        <w:t>Servers</w:t>
      </w:r>
      <w:r w:rsidR="00CC4766">
        <w:t>, admin</w:t>
      </w:r>
      <w:r w:rsidR="007C1B70">
        <w:t>istratieve</w:t>
      </w:r>
      <w:r w:rsidR="00CC4766">
        <w:t xml:space="preserve"> w</w:t>
      </w:r>
      <w:r w:rsidR="007C1B70">
        <w:t>e</w:t>
      </w:r>
      <w:r w:rsidR="00CC4766">
        <w:t>rkstations, …)</w:t>
      </w:r>
    </w:p>
    <w:p w14:paraId="2216E770" w14:textId="46CCE03A" w:rsidR="008009EB" w:rsidRDefault="00570D2A" w:rsidP="002F064E">
      <w:pPr>
        <w:pStyle w:val="ListParagraph"/>
        <w:numPr>
          <w:ilvl w:val="0"/>
          <w:numId w:val="39"/>
        </w:numPr>
      </w:pPr>
      <w:r>
        <w:t xml:space="preserve">IP-Netwerken, </w:t>
      </w:r>
      <w:r w:rsidR="0034704A">
        <w:t>IP-adressen</w:t>
      </w:r>
      <w:r>
        <w:t xml:space="preserve"> en Hostnamen</w:t>
      </w:r>
      <w:r w:rsidR="000065F7">
        <w:t xml:space="preserve"> van de toestellen</w:t>
      </w:r>
    </w:p>
    <w:p w14:paraId="776EB8FF" w14:textId="469929CC" w:rsidR="008009EB" w:rsidRDefault="008009EB" w:rsidP="002F064E">
      <w:pPr>
        <w:pStyle w:val="ListParagraph"/>
        <w:numPr>
          <w:ilvl w:val="0"/>
          <w:numId w:val="39"/>
        </w:numPr>
      </w:pPr>
      <w:r>
        <w:t>Interfaces</w:t>
      </w:r>
      <w:r w:rsidR="00D072CE">
        <w:t>, als er meerdere interfaces zijn</w:t>
      </w:r>
      <w:r w:rsidR="0034704A">
        <w:t xml:space="preserve"> </w:t>
      </w:r>
      <w:r w:rsidR="000065F7">
        <w:t>voor het toestel</w:t>
      </w:r>
    </w:p>
    <w:p w14:paraId="33171367" w14:textId="57909A50" w:rsidR="00C871D7" w:rsidRPr="00FC5F04" w:rsidRDefault="00C871D7" w:rsidP="00C871D7">
      <w:r>
        <w:t>Een logisch netwerk diagram bevat geen toestellen van eindgebruikers</w:t>
      </w:r>
      <w:r w:rsidR="000317BE">
        <w:t xml:space="preserve"> vermits deze niet bijdragen aan de werking van het netwerk</w:t>
      </w:r>
      <w:r w:rsidR="00BE290E">
        <w:t xml:space="preserve">.  </w:t>
      </w:r>
    </w:p>
    <w:p w14:paraId="7BFDB99C" w14:textId="3C43037A" w:rsidR="00741F54" w:rsidRDefault="002310FD" w:rsidP="002310FD">
      <w:pPr>
        <w:pStyle w:val="Heading2"/>
      </w:pPr>
      <w:bookmarkStart w:id="7" w:name="_Toc114091345"/>
      <w:r>
        <w:t>Fysisch netwerk diagram</w:t>
      </w:r>
      <w:bookmarkEnd w:id="7"/>
    </w:p>
    <w:p w14:paraId="6D949BE4" w14:textId="4A9C381C" w:rsidR="002310FD" w:rsidRDefault="002310FD" w:rsidP="002310FD">
      <w:r>
        <w:t xml:space="preserve">Maak in Visio een tekening van het </w:t>
      </w:r>
      <w:r w:rsidR="000317BE">
        <w:t>Fysisch</w:t>
      </w:r>
      <w:r>
        <w:t xml:space="preserve"> netwerk diagram</w:t>
      </w:r>
    </w:p>
    <w:p w14:paraId="41F5581C" w14:textId="5C8E684C" w:rsidR="0034704A" w:rsidRDefault="0034704A" w:rsidP="0034704A">
      <w:r>
        <w:t xml:space="preserve">Op een fysisch netwerk diagram moet je </w:t>
      </w:r>
      <w:r w:rsidR="00D35C74">
        <w:t xml:space="preserve">zien hoe de toestellen verbonden zijn met elkaar, en waar ze staan in het gebouw. </w:t>
      </w:r>
      <w:r>
        <w:t xml:space="preserve"> </w:t>
      </w:r>
      <w:r w:rsidR="007E4538">
        <w:t xml:space="preserve">Aan de hand van een </w:t>
      </w:r>
      <w:r w:rsidR="00385818">
        <w:t>fysisch</w:t>
      </w:r>
      <w:r w:rsidR="007E4538">
        <w:t xml:space="preserve"> netwerk diagram moet je </w:t>
      </w:r>
      <w:r w:rsidR="00385818">
        <w:t>het</w:t>
      </w:r>
      <w:r w:rsidR="007E4538">
        <w:t xml:space="preserve"> netwerk </w:t>
      </w:r>
      <w:r w:rsidR="00385818">
        <w:t>opnieuw kunnen aansluiten zonder dat je begrijpt hoe het werkt</w:t>
      </w:r>
      <w:r w:rsidR="007E4538">
        <w:t xml:space="preserve">.  </w:t>
      </w:r>
      <w:r w:rsidR="00385818">
        <w:t xml:space="preserve">Je moet weten welke kabels </w:t>
      </w:r>
      <w:r w:rsidR="00F762E4">
        <w:t>op welke interfaces aangesloten worden.</w:t>
      </w:r>
    </w:p>
    <w:p w14:paraId="4F12C87B" w14:textId="76AD24CE" w:rsidR="00D35C74" w:rsidRDefault="00D35C74" w:rsidP="00D35C74">
      <w:r>
        <w:t xml:space="preserve">Een </w:t>
      </w:r>
      <w:r w:rsidR="009E2AAB">
        <w:t>fysisch</w:t>
      </w:r>
      <w:r>
        <w:t xml:space="preserve"> netwerk diagram bevat:</w:t>
      </w:r>
    </w:p>
    <w:p w14:paraId="1EA1F3F9" w14:textId="77777777" w:rsidR="00D35C74" w:rsidRDefault="00D35C74" w:rsidP="00D35C74">
      <w:pPr>
        <w:pStyle w:val="ListParagraph"/>
        <w:numPr>
          <w:ilvl w:val="0"/>
          <w:numId w:val="39"/>
        </w:numPr>
      </w:pPr>
      <w:r>
        <w:t>Alle netwerk toestellen (routers, switchen, …)</w:t>
      </w:r>
    </w:p>
    <w:p w14:paraId="46195067" w14:textId="0555FC90" w:rsidR="00D35C74" w:rsidRDefault="00D35C74" w:rsidP="00D35C74">
      <w:pPr>
        <w:pStyle w:val="ListParagraph"/>
        <w:numPr>
          <w:ilvl w:val="0"/>
          <w:numId w:val="39"/>
        </w:numPr>
      </w:pPr>
      <w:r w:rsidRPr="00FC5F04">
        <w:t xml:space="preserve">Alle </w:t>
      </w:r>
      <w:r>
        <w:t>computers</w:t>
      </w:r>
      <w:r w:rsidRPr="00FC5F04">
        <w:t xml:space="preserve"> die services </w:t>
      </w:r>
      <w:r>
        <w:t>verlenen</w:t>
      </w:r>
      <w:r w:rsidRPr="00FC5F04">
        <w:t xml:space="preserve"> om het netwerk </w:t>
      </w:r>
      <w:r>
        <w:t>draaiende te houden (DNS, DHCP, admin workstations, …)</w:t>
      </w:r>
    </w:p>
    <w:p w14:paraId="542E5B0E" w14:textId="0EB247D6" w:rsidR="00D35C74" w:rsidRPr="009A3264" w:rsidRDefault="00D35C74" w:rsidP="00D35C74">
      <w:pPr>
        <w:pStyle w:val="ListParagraph"/>
        <w:numPr>
          <w:ilvl w:val="0"/>
          <w:numId w:val="39"/>
        </w:numPr>
      </w:pPr>
      <w:r w:rsidRPr="009A3264">
        <w:lastRenderedPageBreak/>
        <w:t>Hostna</w:t>
      </w:r>
      <w:r w:rsidR="009A3264" w:rsidRPr="009A3264">
        <w:t>me</w:t>
      </w:r>
      <w:r w:rsidR="006A1DD1">
        <w:t>n</w:t>
      </w:r>
      <w:r w:rsidR="009A3264" w:rsidRPr="009A3264">
        <w:t xml:space="preserve"> van </w:t>
      </w:r>
      <w:r w:rsidR="009A3264">
        <w:t>de toestellen</w:t>
      </w:r>
    </w:p>
    <w:p w14:paraId="1168078C" w14:textId="1686385C" w:rsidR="00D35C74" w:rsidRDefault="00D35C74" w:rsidP="00D35C74">
      <w:pPr>
        <w:pStyle w:val="ListParagraph"/>
        <w:numPr>
          <w:ilvl w:val="0"/>
          <w:numId w:val="39"/>
        </w:numPr>
      </w:pPr>
      <w:r>
        <w:t>Interfaces</w:t>
      </w:r>
      <w:r w:rsidR="006322F3">
        <w:t xml:space="preserve"> trunk poorten, etherchannels</w:t>
      </w:r>
    </w:p>
    <w:p w14:paraId="4D765766" w14:textId="77777777" w:rsidR="00BE3820" w:rsidRDefault="00CD5C89" w:rsidP="00D35C74">
      <w:pPr>
        <w:pStyle w:val="ListParagraph"/>
        <w:numPr>
          <w:ilvl w:val="0"/>
          <w:numId w:val="39"/>
        </w:numPr>
        <w:rPr>
          <w:lang w:val="en-US"/>
        </w:rPr>
      </w:pPr>
      <w:r w:rsidRPr="00BE3820">
        <w:rPr>
          <w:lang w:val="en-US"/>
        </w:rPr>
        <w:t>Type bekabeling (</w:t>
      </w:r>
      <w:r w:rsidR="00783D0F" w:rsidRPr="00BE3820">
        <w:rPr>
          <w:lang w:val="en-US"/>
        </w:rPr>
        <w:t xml:space="preserve">Cat6, </w:t>
      </w:r>
      <w:r w:rsidR="00BE3820" w:rsidRPr="00BE3820">
        <w:rPr>
          <w:lang w:val="en-US"/>
        </w:rPr>
        <w:t xml:space="preserve">type </w:t>
      </w:r>
      <w:r w:rsidR="00783D0F" w:rsidRPr="00BE3820">
        <w:rPr>
          <w:lang w:val="en-US"/>
        </w:rPr>
        <w:t>Fiber</w:t>
      </w:r>
      <w:r w:rsidR="00BE3820" w:rsidRPr="00BE3820">
        <w:rPr>
          <w:lang w:val="en-US"/>
        </w:rPr>
        <w:t>, ty</w:t>
      </w:r>
      <w:r w:rsidR="00BE3820">
        <w:rPr>
          <w:lang w:val="en-US"/>
        </w:rPr>
        <w:t>pe interface, …)</w:t>
      </w:r>
    </w:p>
    <w:p w14:paraId="2FD5E871" w14:textId="625A9C0B" w:rsidR="002310FD" w:rsidRPr="00796EBA" w:rsidRDefault="007C1D43" w:rsidP="00741F54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Plaats</w:t>
      </w:r>
      <w:r w:rsidR="00E31D00">
        <w:rPr>
          <w:lang w:val="en-US"/>
        </w:rPr>
        <w:t xml:space="preserve"> van de toestellen</w:t>
      </w:r>
      <w:r w:rsidR="00BE3820">
        <w:rPr>
          <w:lang w:val="en-US"/>
        </w:rPr>
        <w:t xml:space="preserve"> </w:t>
      </w:r>
    </w:p>
    <w:p w14:paraId="0221FF95" w14:textId="5C03394B" w:rsidR="002041AF" w:rsidRPr="00A35511" w:rsidRDefault="00B004A1" w:rsidP="00B004A1">
      <w:r w:rsidRPr="00A35511">
        <w:t xml:space="preserve">Zoek op het internet </w:t>
      </w:r>
      <w:r w:rsidR="00A35511" w:rsidRPr="00A35511">
        <w:t>V</w:t>
      </w:r>
      <w:r w:rsidR="00A35511">
        <w:t>isio stencils voor Cisco routers</w:t>
      </w:r>
      <w:r w:rsidR="00506ECA">
        <w:t xml:space="preserve"> en maak hiervan gebruik om duidelijke tekeningen te maken</w:t>
      </w:r>
    </w:p>
    <w:p w14:paraId="5A063020" w14:textId="0847BC7F" w:rsidR="002310FD" w:rsidRDefault="00776EFB" w:rsidP="00D72548">
      <w:pPr>
        <w:pStyle w:val="Heading2"/>
      </w:pPr>
      <w:bookmarkStart w:id="8" w:name="_Toc114091346"/>
      <w:r>
        <w:t xml:space="preserve">Tabel met </w:t>
      </w:r>
      <w:r w:rsidR="00220897">
        <w:t>IP-adressen</w:t>
      </w:r>
      <w:bookmarkEnd w:id="8"/>
    </w:p>
    <w:p w14:paraId="4AD023E9" w14:textId="77777777" w:rsidR="000D1BB7" w:rsidRDefault="00D72548" w:rsidP="000D1BB7">
      <w:r>
        <w:t xml:space="preserve">Maak in Excel een tabel </w:t>
      </w:r>
      <w:r w:rsidR="00317F73">
        <w:t xml:space="preserve">aan </w:t>
      </w:r>
      <w:r w:rsidR="004C0739">
        <w:t>waarin je alle</w:t>
      </w:r>
      <w:r>
        <w:t xml:space="preserve"> </w:t>
      </w:r>
      <w:r w:rsidR="00B85E26">
        <w:t>IP-adressen</w:t>
      </w:r>
      <w:r w:rsidR="00317F73">
        <w:t xml:space="preserve"> voor alle </w:t>
      </w:r>
      <w:r w:rsidR="00CF0460">
        <w:t>toestellen</w:t>
      </w:r>
      <w:r w:rsidR="006E56FD">
        <w:t xml:space="preserve"> </w:t>
      </w:r>
      <w:r w:rsidR="004C0739">
        <w:t>van</w:t>
      </w:r>
      <w:r w:rsidR="006E56FD">
        <w:t xml:space="preserve"> het netwerk</w:t>
      </w:r>
      <w:r w:rsidR="004C0739">
        <w:t xml:space="preserve"> kan documenteren</w:t>
      </w:r>
      <w:r w:rsidR="009C343E">
        <w:t>.</w:t>
      </w:r>
    </w:p>
    <w:p w14:paraId="102FE381" w14:textId="09F3033E" w:rsidR="00A13396" w:rsidRDefault="00A13396" w:rsidP="00C81D0C">
      <w:pPr>
        <w:pStyle w:val="Heading2"/>
      </w:pPr>
      <w:bookmarkStart w:id="9" w:name="_Toc114091347"/>
      <w:r>
        <w:t>Testen</w:t>
      </w:r>
      <w:bookmarkEnd w:id="9"/>
    </w:p>
    <w:p w14:paraId="080DE60E" w14:textId="2625415E" w:rsidR="00DC5FE7" w:rsidRDefault="00CC526A" w:rsidP="00006366">
      <w:r>
        <w:t xml:space="preserve">Om je resultaat te testen </w:t>
      </w:r>
      <w:r w:rsidR="0054117E">
        <w:t>kan je</w:t>
      </w:r>
    </w:p>
    <w:p w14:paraId="65BB62B4" w14:textId="64969A3D" w:rsidR="0054117E" w:rsidRDefault="0054117E" w:rsidP="0054117E">
      <w:pPr>
        <w:pStyle w:val="ListParagraph"/>
        <w:numPr>
          <w:ilvl w:val="0"/>
          <w:numId w:val="48"/>
        </w:numPr>
      </w:pPr>
      <w:r>
        <w:t xml:space="preserve">De werking van het netwerk uitleggen aan de hand van je </w:t>
      </w:r>
      <w:r w:rsidR="00A0144A">
        <w:t>logisch netwerk diagram</w:t>
      </w:r>
    </w:p>
    <w:p w14:paraId="468697F9" w14:textId="565C8EF0" w:rsidR="00A0144A" w:rsidRDefault="00A0144A" w:rsidP="0054117E">
      <w:pPr>
        <w:pStyle w:val="ListParagraph"/>
        <w:numPr>
          <w:ilvl w:val="0"/>
          <w:numId w:val="48"/>
        </w:numPr>
      </w:pPr>
      <w:r>
        <w:t>Iemand van een andere groep je netwerk laten aansluiten met behulp van je fysisch diagram</w:t>
      </w:r>
    </w:p>
    <w:p w14:paraId="51D277E2" w14:textId="42A97DF0" w:rsidR="00A0144A" w:rsidRPr="009D2801" w:rsidRDefault="002D6990" w:rsidP="0054117E">
      <w:pPr>
        <w:pStyle w:val="ListParagraph"/>
        <w:numPr>
          <w:ilvl w:val="0"/>
          <w:numId w:val="48"/>
        </w:numPr>
      </w:pPr>
      <w:r>
        <w:t>Alle adressen opzoeken in je Excel bestand die je zal gebruiken in het netwerk</w:t>
      </w:r>
    </w:p>
    <w:sectPr w:rsidR="00A0144A" w:rsidRPr="009D2801" w:rsidSect="00CD1600">
      <w:headerReference w:type="even" r:id="rId18"/>
      <w:headerReference w:type="default" r:id="rId19"/>
      <w:footerReference w:type="even" r:id="rId20"/>
      <w:footerReference w:type="default" r:id="rId21"/>
      <w:type w:val="oddPage"/>
      <w:pgSz w:w="11906" w:h="16838" w:code="9"/>
      <w:pgMar w:top="1304" w:right="2381" w:bottom="1134" w:left="181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5493" w14:textId="77777777" w:rsidR="00262466" w:rsidRDefault="00262466" w:rsidP="00E95FCE">
      <w:pPr>
        <w:spacing w:before="0" w:after="0" w:line="240" w:lineRule="auto"/>
      </w:pPr>
      <w:r>
        <w:separator/>
      </w:r>
    </w:p>
  </w:endnote>
  <w:endnote w:type="continuationSeparator" w:id="0">
    <w:p w14:paraId="376B7813" w14:textId="77777777" w:rsidR="00262466" w:rsidRDefault="00262466" w:rsidP="00E95FCE">
      <w:pPr>
        <w:spacing w:before="0" w:after="0" w:line="240" w:lineRule="auto"/>
      </w:pPr>
      <w:r>
        <w:continuationSeparator/>
      </w:r>
    </w:p>
  </w:endnote>
  <w:endnote w:type="continuationNotice" w:id="1">
    <w:p w14:paraId="28534069" w14:textId="77777777" w:rsidR="00262466" w:rsidRDefault="0026246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240AC" w14:textId="77777777" w:rsidR="006020BB" w:rsidRDefault="006020BB" w:rsidP="00B5079E">
    <w:pPr>
      <w:pStyle w:val="Koptekstevenonzichtbaa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9809A" w14:textId="77777777" w:rsidR="006020BB" w:rsidRDefault="006020BB" w:rsidP="00EB4DA3">
    <w:pPr>
      <w:pStyle w:val="Voettekstonevenonzichtbaa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E8E11" w14:textId="77777777" w:rsidR="006020BB" w:rsidRDefault="006020BB" w:rsidP="00B5079E">
    <w:pPr>
      <w:pStyle w:val="Voettekstevenonzichtbaa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92F0C" w14:textId="77777777" w:rsidR="006020BB" w:rsidRDefault="006020BB" w:rsidP="00B5079E">
    <w:pPr>
      <w:pStyle w:val="Voettekstonevenonzichtba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B249F" w14:textId="77777777" w:rsidR="00262466" w:rsidRDefault="00262466" w:rsidP="00E95FCE">
      <w:pPr>
        <w:spacing w:before="0" w:after="0" w:line="240" w:lineRule="auto"/>
      </w:pPr>
      <w:r>
        <w:separator/>
      </w:r>
    </w:p>
  </w:footnote>
  <w:footnote w:type="continuationSeparator" w:id="0">
    <w:p w14:paraId="6E7B9086" w14:textId="77777777" w:rsidR="00262466" w:rsidRDefault="00262466" w:rsidP="00E95FCE">
      <w:pPr>
        <w:spacing w:before="0" w:after="0" w:line="240" w:lineRule="auto"/>
      </w:pPr>
      <w:r>
        <w:continuationSeparator/>
      </w:r>
    </w:p>
  </w:footnote>
  <w:footnote w:type="continuationNotice" w:id="1">
    <w:p w14:paraId="48341BC7" w14:textId="77777777" w:rsidR="00262466" w:rsidRDefault="0026246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7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6020BB" w:rsidRPr="003467A3" w14:paraId="7E02BA68" w14:textId="77777777" w:rsidTr="00FE6BA8">
      <w:trPr>
        <w:trHeight w:hRule="exact" w:val="7247"/>
        <w:jc w:val="center"/>
      </w:trPr>
      <w:tc>
        <w:tcPr>
          <w:tcW w:w="9072" w:type="dxa"/>
        </w:tcPr>
        <w:p w14:paraId="4941D7DB" w14:textId="77777777" w:rsidR="006020BB" w:rsidRPr="003467A3" w:rsidRDefault="006020BB" w:rsidP="00373808"/>
      </w:tc>
    </w:tr>
    <w:tr w:rsidR="006020BB" w:rsidRPr="00981CF0" w14:paraId="35A06AE4" w14:textId="77777777" w:rsidTr="00FE6BA8">
      <w:trPr>
        <w:trHeight w:val="2950"/>
        <w:jc w:val="center"/>
      </w:trPr>
      <w:tc>
        <w:tcPr>
          <w:tcW w:w="9072" w:type="dxa"/>
          <w:tcMar>
            <w:top w:w="567" w:type="dxa"/>
            <w:bottom w:w="567" w:type="dxa"/>
          </w:tcMar>
        </w:tcPr>
        <w:p w14:paraId="49B61D6B" w14:textId="49CB8CAF" w:rsidR="006020BB" w:rsidRDefault="00C03350" w:rsidP="00373808">
          <w:pPr>
            <w:pStyle w:val="Cover-titel"/>
          </w:pPr>
          <w:r>
            <w:t>Fase 01</w:t>
          </w:r>
        </w:p>
        <w:p w14:paraId="1B90D390" w14:textId="234EDE14" w:rsidR="002342F0" w:rsidRDefault="00C03350" w:rsidP="00373808">
          <w:pPr>
            <w:pStyle w:val="Cover-Auteur"/>
          </w:pPr>
          <w:r>
            <w:t>Netwerk Documentatie</w:t>
          </w:r>
        </w:p>
        <w:p w14:paraId="6A93729A" w14:textId="3796088D" w:rsidR="009A1D4B" w:rsidRPr="0013173C" w:rsidRDefault="009A1D4B" w:rsidP="00373808">
          <w:pPr>
            <w:pStyle w:val="Cover-Auteur"/>
          </w:pPr>
        </w:p>
      </w:tc>
    </w:tr>
    <w:tr w:rsidR="00D50EF7" w:rsidRPr="008D4480" w14:paraId="14BF7B3B" w14:textId="77777777" w:rsidTr="00FE6BA8">
      <w:trPr>
        <w:trHeight w:val="1831"/>
        <w:jc w:val="center"/>
      </w:trPr>
      <w:tc>
        <w:tcPr>
          <w:tcW w:w="9072" w:type="dxa"/>
          <w:tcMar>
            <w:top w:w="284" w:type="dxa"/>
            <w:bottom w:w="284" w:type="dxa"/>
          </w:tcMar>
          <w:vAlign w:val="bottom"/>
        </w:tcPr>
        <w:p w14:paraId="7FA7BB03" w14:textId="77777777" w:rsidR="00D50EF7" w:rsidRPr="00981CF0" w:rsidRDefault="00D50EF7" w:rsidP="00D50EF7">
          <w:pPr>
            <w:pStyle w:val="Cover-opleiding"/>
          </w:pPr>
          <w:r>
            <w:t>Systeem- en Netwerkbeheer</w:t>
          </w:r>
        </w:p>
        <w:p w14:paraId="60BE6F2E" w14:textId="51A5C75F" w:rsidR="00D50EF7" w:rsidRPr="00194FC7" w:rsidRDefault="008D4480" w:rsidP="00D50EF7">
          <w:pPr>
            <w:pStyle w:val="Cover-afstudeerrichting"/>
          </w:pPr>
          <w:r w:rsidRPr="00194FC7">
            <w:t>Technologie</w:t>
          </w:r>
        </w:p>
        <w:p w14:paraId="04BC12C1" w14:textId="126CF5A5" w:rsidR="00D50EF7" w:rsidRPr="00194FC7" w:rsidRDefault="008D4480" w:rsidP="00D50EF7">
          <w:pPr>
            <w:pStyle w:val="Cover-namen"/>
            <w:rPr>
              <w:szCs w:val="18"/>
            </w:rPr>
          </w:pPr>
          <w:r w:rsidRPr="00194FC7">
            <w:t>OPO:Connecting and Securing Networks</w:t>
          </w:r>
        </w:p>
        <w:p w14:paraId="0B3085FB" w14:textId="77777777" w:rsidR="00D50EF7" w:rsidRPr="00194FC7" w:rsidRDefault="00D50EF7" w:rsidP="00D50EF7">
          <w:pPr>
            <w:pStyle w:val="Cover-namen"/>
          </w:pPr>
          <w:r w:rsidRPr="00194FC7">
            <w:t>Academiejaar 2022-2023</w:t>
          </w:r>
        </w:p>
        <w:p w14:paraId="3B645FE4" w14:textId="0604DD1E" w:rsidR="00ED0A79" w:rsidRPr="008D4480" w:rsidRDefault="00ED0A79" w:rsidP="00D50EF7">
          <w:pPr>
            <w:pStyle w:val="Cover-namen"/>
            <w:rPr>
              <w:szCs w:val="18"/>
              <w:lang w:val="en-US"/>
            </w:rPr>
          </w:pPr>
          <w:r>
            <w:rPr>
              <w:lang w:val="en-US"/>
            </w:rPr>
            <w:t>Versie: 01</w:t>
          </w:r>
        </w:p>
      </w:tc>
    </w:tr>
  </w:tbl>
  <w:p w14:paraId="10E75244" w14:textId="77777777" w:rsidR="006020BB" w:rsidRDefault="006020BB" w:rsidP="00FE6BA8">
    <w:pPr>
      <w:pStyle w:val="NoSpacing"/>
    </w:pPr>
    <w:r>
      <w:rPr>
        <w:noProof/>
        <w:lang w:eastAsia="zh-CN"/>
      </w:rPr>
      <w:drawing>
        <wp:anchor distT="0" distB="0" distL="114300" distR="114300" simplePos="0" relativeHeight="251658240" behindDoc="1" locked="0" layoutInCell="0" allowOverlap="1" wp14:anchorId="14D806B4" wp14:editId="3E85DB2B">
          <wp:simplePos x="0" y="0"/>
          <wp:positionH relativeFrom="page">
            <wp:align>right</wp:align>
          </wp:positionH>
          <wp:positionV relativeFrom="page">
            <wp:posOffset>22197</wp:posOffset>
          </wp:positionV>
          <wp:extent cx="7560310" cy="10687050"/>
          <wp:effectExtent l="0" t="0" r="2540" b="0"/>
          <wp:wrapNone/>
          <wp:docPr id="1877" name="Picture 1" descr="TM_cursuscover_A4_pres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M_cursuscover_A4_press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10" cy="10687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81B4F" w14:textId="77777777" w:rsidR="006020BB" w:rsidRPr="00B5079E" w:rsidRDefault="006020BB" w:rsidP="00B5079E">
    <w:pPr>
      <w:pStyle w:val="Voettekstevenonzichtbaar"/>
      <w:rPr>
        <w:rStyle w:val="Alletekenopmaakwissen"/>
      </w:rPr>
    </w:pPr>
    <w:r w:rsidRPr="00B5079E">
      <w:rPr>
        <w:rStyle w:val="Alletekenopmaakwissen"/>
      </w:rPr>
      <w:fldChar w:fldCharType="begin"/>
    </w:r>
    <w:r w:rsidRPr="00B5079E">
      <w:rPr>
        <w:rStyle w:val="Alletekenopmaakwissen"/>
      </w:rPr>
      <w:instrText>PAGE   \* MERGEFORMAT</w:instrText>
    </w:r>
    <w:r w:rsidRPr="00B5079E">
      <w:rPr>
        <w:rStyle w:val="Alletekenopmaakwissen"/>
      </w:rPr>
      <w:fldChar w:fldCharType="separate"/>
    </w:r>
    <w:r w:rsidRPr="00D67416">
      <w:rPr>
        <w:rStyle w:val="Alletekenopmaakwissen"/>
        <w:noProof/>
        <w:lang w:val="nl-NL"/>
      </w:rPr>
      <w:t>8</w:t>
    </w:r>
    <w:r w:rsidRPr="00B5079E">
      <w:rPr>
        <w:rStyle w:val="Alletekenopmaakwissen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7A0A0" w14:textId="77777777" w:rsidR="006020BB" w:rsidRPr="00B5079E" w:rsidRDefault="006020BB" w:rsidP="00B5079E">
    <w:pPr>
      <w:pStyle w:val="Koptekstonevenonzichtbaar"/>
      <w:rPr>
        <w:rStyle w:val="Onzichtbaretekst"/>
        <w:vanish/>
      </w:rPr>
    </w:pPr>
    <w:r w:rsidRPr="00B5079E">
      <w:rPr>
        <w:rStyle w:val="Onzichtbaretekst"/>
        <w:vanish/>
      </w:rPr>
      <w:tab/>
    </w:r>
    <w:r w:rsidRPr="00B5079E">
      <w:rPr>
        <w:rStyle w:val="Onzichtbaretekst"/>
        <w:vanish/>
      </w:rPr>
      <w:tab/>
    </w:r>
    <w:r w:rsidRPr="00B5079E">
      <w:rPr>
        <w:rStyle w:val="Onzichtbaretekst"/>
        <w:vanish/>
      </w:rPr>
      <w:fldChar w:fldCharType="begin"/>
    </w:r>
    <w:r w:rsidRPr="00B5079E">
      <w:rPr>
        <w:rStyle w:val="Onzichtbaretekst"/>
        <w:vanish/>
      </w:rPr>
      <w:instrText>PAGE   \* MERGEFORMAT</w:instrText>
    </w:r>
    <w:r w:rsidRPr="00B5079E">
      <w:rPr>
        <w:rStyle w:val="Onzichtbaretekst"/>
        <w:vanish/>
      </w:rPr>
      <w:fldChar w:fldCharType="separate"/>
    </w:r>
    <w:r w:rsidRPr="00D67416">
      <w:rPr>
        <w:rStyle w:val="Alletekenopmaakwissen"/>
        <w:noProof/>
      </w:rPr>
      <w:t>9</w:t>
    </w:r>
    <w:r w:rsidRPr="00B5079E">
      <w:rPr>
        <w:rStyle w:val="Onzichtbaretekst"/>
        <w:vanish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CDEFD" w14:textId="77777777" w:rsidR="006020BB" w:rsidRPr="00B5079E" w:rsidRDefault="006020BB" w:rsidP="00B5079E">
    <w:pPr>
      <w:pStyle w:val="Koptekstevenonzichtbaar"/>
      <w:rPr>
        <w:rStyle w:val="Alletekenopmaakwissen"/>
      </w:rPr>
    </w:pPr>
    <w:r w:rsidRPr="00B5079E">
      <w:rPr>
        <w:rStyle w:val="Alletekenopmaakwissen"/>
      </w:rPr>
      <w:fldChar w:fldCharType="begin"/>
    </w:r>
    <w:r w:rsidRPr="00B5079E">
      <w:rPr>
        <w:rStyle w:val="Alletekenopmaakwissen"/>
      </w:rPr>
      <w:instrText>PAGE   \* MERGEFORMAT</w:instrText>
    </w:r>
    <w:r w:rsidRPr="00B5079E">
      <w:rPr>
        <w:rStyle w:val="Alletekenopmaakwissen"/>
      </w:rPr>
      <w:fldChar w:fldCharType="separate"/>
    </w:r>
    <w:r w:rsidRPr="00D67416">
      <w:rPr>
        <w:rStyle w:val="Alletekenopmaakwissen"/>
        <w:noProof/>
        <w:lang w:val="nl-NL"/>
      </w:rPr>
      <w:t>20</w:t>
    </w:r>
    <w:r w:rsidRPr="00B5079E">
      <w:rPr>
        <w:rStyle w:val="Alletekenopmaakwissen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3284E" w14:textId="77777777" w:rsidR="006020BB" w:rsidRPr="00010791" w:rsidRDefault="006020BB" w:rsidP="00B5079E">
    <w:pPr>
      <w:pStyle w:val="Koptekstonevenonzichtbaar"/>
    </w:pPr>
    <w:r>
      <w:rPr>
        <w:rStyle w:val="Onzichtbaretekst"/>
      </w:rPr>
      <w:tab/>
    </w:r>
    <w:r w:rsidRPr="00010791">
      <w:rPr>
        <w:rStyle w:val="Onzichtbaretekst"/>
      </w:rPr>
      <w:tab/>
    </w:r>
    <w:r w:rsidRPr="00010791">
      <w:rPr>
        <w:rStyle w:val="Onzichtbaretekst"/>
      </w:rPr>
      <w:fldChar w:fldCharType="begin"/>
    </w:r>
    <w:r w:rsidRPr="00010791">
      <w:rPr>
        <w:rStyle w:val="Onzichtbaretekst"/>
      </w:rPr>
      <w:instrText>PAGE   \* MERGEFORMAT</w:instrText>
    </w:r>
    <w:r w:rsidRPr="00010791">
      <w:rPr>
        <w:rStyle w:val="Onzichtbaretekst"/>
      </w:rPr>
      <w:fldChar w:fldCharType="separate"/>
    </w:r>
    <w:r w:rsidRPr="00D67416">
      <w:rPr>
        <w:rStyle w:val="Onzichtbaretekst"/>
        <w:noProof/>
        <w:lang w:val="nl-NL"/>
      </w:rPr>
      <w:t>19</w:t>
    </w:r>
    <w:r w:rsidRPr="00010791">
      <w:rPr>
        <w:rStyle w:val="Onzichtbaretekst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3" type="#_x0000_t75" style="width:9.4pt;height:9.4pt" o:bullet="t">
        <v:imagedata r:id="rId1" o:title="TM_O_voor cursussjabloon"/>
      </v:shape>
    </w:pict>
  </w:numPicBullet>
  <w:numPicBullet w:numPicBulletId="1">
    <w:pict>
      <v:shape id="_x0000_i1134" type="#_x0000_t75" style="width:160.15pt;height:160.15pt" o:bullet="t">
        <v:imagedata r:id="rId2" o:title="More_O"/>
      </v:shape>
    </w:pict>
  </w:numPicBullet>
  <w:abstractNum w:abstractNumId="0" w15:restartNumberingAfterBreak="0">
    <w:nsid w:val="FFFFFF7F"/>
    <w:multiLevelType w:val="singleLevel"/>
    <w:tmpl w:val="5ACA852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C52A2A"/>
    <w:multiLevelType w:val="multilevel"/>
    <w:tmpl w:val="FCF63552"/>
    <w:numStyleLink w:val="TMLijstGenummerd"/>
  </w:abstractNum>
  <w:abstractNum w:abstractNumId="2" w15:restartNumberingAfterBreak="0">
    <w:nsid w:val="00DE6B18"/>
    <w:multiLevelType w:val="multilevel"/>
    <w:tmpl w:val="92100CE8"/>
    <w:numStyleLink w:val="TMLijstO2"/>
  </w:abstractNum>
  <w:abstractNum w:abstractNumId="3" w15:restartNumberingAfterBreak="0">
    <w:nsid w:val="050F4B4F"/>
    <w:multiLevelType w:val="multilevel"/>
    <w:tmpl w:val="08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7074CB6"/>
    <w:multiLevelType w:val="hybridMultilevel"/>
    <w:tmpl w:val="706C7186"/>
    <w:lvl w:ilvl="0" w:tplc="2A960B4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2E1710"/>
    <w:multiLevelType w:val="hybridMultilevel"/>
    <w:tmpl w:val="DD2EB90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E05BBB"/>
    <w:multiLevelType w:val="hybridMultilevel"/>
    <w:tmpl w:val="98A442B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1F4F19"/>
    <w:multiLevelType w:val="hybridMultilevel"/>
    <w:tmpl w:val="52C60000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A50765"/>
    <w:multiLevelType w:val="multilevel"/>
    <w:tmpl w:val="5608CF5C"/>
    <w:styleLink w:val="TMLijstBullet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7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7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7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72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720"/>
      </w:pPr>
      <w:rPr>
        <w:rFonts w:ascii="Symbol" w:hAnsi="Symbol" w:hint="default"/>
      </w:rPr>
    </w:lvl>
  </w:abstractNum>
  <w:abstractNum w:abstractNumId="9" w15:restartNumberingAfterBreak="0">
    <w:nsid w:val="11FA5596"/>
    <w:multiLevelType w:val="multilevel"/>
    <w:tmpl w:val="77E069F8"/>
    <w:styleLink w:val="TMLijstAlfabetisch"/>
    <w:lvl w:ilvl="0">
      <w:start w:val="1"/>
      <w:numFmt w:val="lowerLetter"/>
      <w:pStyle w:val="Lijstalfabetisch1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firstLine="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3600" w:firstLine="0"/>
      </w:pPr>
      <w:rPr>
        <w:rFonts w:hint="default"/>
      </w:rPr>
    </w:lvl>
    <w:lvl w:ilvl="6">
      <w:start w:val="1"/>
      <w:numFmt w:val="lowerLetter"/>
      <w:lvlText w:val="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5040" w:firstLine="0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5760" w:firstLine="0"/>
      </w:pPr>
      <w:rPr>
        <w:rFonts w:hint="default"/>
      </w:rPr>
    </w:lvl>
  </w:abstractNum>
  <w:abstractNum w:abstractNumId="10" w15:restartNumberingAfterBreak="0">
    <w:nsid w:val="13D63DF3"/>
    <w:multiLevelType w:val="hybridMultilevel"/>
    <w:tmpl w:val="A59AA6D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853E72"/>
    <w:multiLevelType w:val="hybridMultilevel"/>
    <w:tmpl w:val="2B0A8D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344CD2"/>
    <w:multiLevelType w:val="hybridMultilevel"/>
    <w:tmpl w:val="9FD2B61A"/>
    <w:lvl w:ilvl="0" w:tplc="08130001">
      <w:start w:val="1"/>
      <w:numFmt w:val="bullet"/>
      <w:lvlText w:val=""/>
      <w:lvlJc w:val="left"/>
      <w:pPr>
        <w:ind w:left="2231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951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671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391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111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831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551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271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991" w:hanging="360"/>
      </w:pPr>
      <w:rPr>
        <w:rFonts w:ascii="Wingdings" w:hAnsi="Wingdings" w:hint="default"/>
      </w:rPr>
    </w:lvl>
  </w:abstractNum>
  <w:abstractNum w:abstractNumId="13" w15:restartNumberingAfterBreak="0">
    <w:nsid w:val="1AFE40E6"/>
    <w:multiLevelType w:val="hybridMultilevel"/>
    <w:tmpl w:val="E0941E4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509DF"/>
    <w:multiLevelType w:val="hybridMultilevel"/>
    <w:tmpl w:val="D3501DC0"/>
    <w:lvl w:ilvl="0" w:tplc="0813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5" w15:restartNumberingAfterBreak="0">
    <w:nsid w:val="1E805617"/>
    <w:multiLevelType w:val="hybridMultilevel"/>
    <w:tmpl w:val="FC4CA51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84422A"/>
    <w:multiLevelType w:val="multilevel"/>
    <w:tmpl w:val="92100CE8"/>
    <w:numStyleLink w:val="TMLijstO2"/>
  </w:abstractNum>
  <w:abstractNum w:abstractNumId="17" w15:restartNumberingAfterBreak="0">
    <w:nsid w:val="20C024FA"/>
    <w:multiLevelType w:val="hybridMultilevel"/>
    <w:tmpl w:val="98C8AEA6"/>
    <w:lvl w:ilvl="0" w:tplc="2A960B42">
      <w:numFmt w:val="bullet"/>
      <w:lvlText w:val="-"/>
      <w:lvlJc w:val="left"/>
      <w:pPr>
        <w:ind w:left="1429" w:hanging="360"/>
      </w:pPr>
      <w:rPr>
        <w:rFonts w:ascii="Verdana" w:eastAsia="Times New Roman" w:hAnsi="Verdana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DFE1A28"/>
    <w:multiLevelType w:val="hybridMultilevel"/>
    <w:tmpl w:val="DCCAED86"/>
    <w:lvl w:ilvl="0" w:tplc="3A4612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705D8"/>
    <w:multiLevelType w:val="multilevel"/>
    <w:tmpl w:val="5608CF5C"/>
    <w:lvl w:ilvl="0">
      <w:start w:val="1"/>
      <w:numFmt w:val="bullet"/>
      <w:pStyle w:val="Lijstopsomming1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72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72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72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72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720"/>
      </w:pPr>
      <w:rPr>
        <w:rFonts w:ascii="Symbol" w:hAnsi="Symbol" w:hint="default"/>
      </w:rPr>
    </w:lvl>
  </w:abstractNum>
  <w:abstractNum w:abstractNumId="20" w15:restartNumberingAfterBreak="0">
    <w:nsid w:val="3A3139A3"/>
    <w:multiLevelType w:val="hybridMultilevel"/>
    <w:tmpl w:val="A1DE72B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0F49EC"/>
    <w:multiLevelType w:val="multilevel"/>
    <w:tmpl w:val="8D24159A"/>
    <w:numStyleLink w:val="TMLijstO"/>
  </w:abstractNum>
  <w:abstractNum w:abstractNumId="22" w15:restartNumberingAfterBreak="0">
    <w:nsid w:val="3D64562A"/>
    <w:multiLevelType w:val="hybridMultilevel"/>
    <w:tmpl w:val="9D542892"/>
    <w:lvl w:ilvl="0" w:tplc="5E72AE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004B7C"/>
    <w:multiLevelType w:val="multilevel"/>
    <w:tmpl w:val="8D24159A"/>
    <w:styleLink w:val="TMLijstO"/>
    <w:lvl w:ilvl="0">
      <w:start w:val="1"/>
      <w:numFmt w:val="bullet"/>
      <w:pStyle w:val="LijstopsommingTM"/>
      <w:lvlText w:val=""/>
      <w:lvlPicBulletId w:val="1"/>
      <w:lvlJc w:val="left"/>
      <w:pPr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72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1"/>
      <w:lvlJc w:val="left"/>
      <w:pPr>
        <w:ind w:left="2160" w:hanging="72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1"/>
      <w:lvlJc w:val="left"/>
      <w:pPr>
        <w:ind w:left="2880" w:hanging="72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1"/>
      <w:lvlJc w:val="left"/>
      <w:pPr>
        <w:ind w:left="3600" w:hanging="72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1"/>
      <w:lvlJc w:val="left"/>
      <w:pPr>
        <w:ind w:left="4320" w:hanging="72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1"/>
      <w:lvlJc w:val="left"/>
      <w:pPr>
        <w:ind w:left="5040" w:hanging="72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1"/>
      <w:lvlJc w:val="left"/>
      <w:pPr>
        <w:ind w:left="5760" w:hanging="72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1"/>
      <w:lvlJc w:val="left"/>
      <w:pPr>
        <w:ind w:left="6480" w:hanging="720"/>
      </w:pPr>
      <w:rPr>
        <w:rFonts w:ascii="Symbol" w:hAnsi="Symbol" w:hint="default"/>
        <w:color w:val="auto"/>
      </w:rPr>
    </w:lvl>
  </w:abstractNum>
  <w:abstractNum w:abstractNumId="24" w15:restartNumberingAfterBreak="0">
    <w:nsid w:val="49D36890"/>
    <w:multiLevelType w:val="hybridMultilevel"/>
    <w:tmpl w:val="46A6B3E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2D668E"/>
    <w:multiLevelType w:val="hybridMultilevel"/>
    <w:tmpl w:val="317CD29E"/>
    <w:lvl w:ilvl="0" w:tplc="2A960B4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60994"/>
    <w:multiLevelType w:val="hybridMultilevel"/>
    <w:tmpl w:val="AD24D8CE"/>
    <w:lvl w:ilvl="0" w:tplc="C7185B16">
      <w:start w:val="1"/>
      <w:numFmt w:val="upperRoman"/>
      <w:pStyle w:val="DEEL"/>
      <w:lvlText w:val="Deel %1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A2750A"/>
    <w:multiLevelType w:val="hybridMultilevel"/>
    <w:tmpl w:val="9D0692A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F035DF"/>
    <w:multiLevelType w:val="multilevel"/>
    <w:tmpl w:val="92100CE8"/>
    <w:styleLink w:val="TMLijstO2"/>
    <w:lvl w:ilvl="0">
      <w:start w:val="1"/>
      <w:numFmt w:val="bullet"/>
      <w:lvlText w:val=""/>
      <w:lvlPicBulletId w:val="1"/>
      <w:lvlJc w:val="left"/>
      <w:pPr>
        <w:ind w:left="720" w:hanging="720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1440" w:hanging="720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2160" w:hanging="720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2880" w:hanging="720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3600" w:hanging="720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4320" w:hanging="720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5040" w:hanging="720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5760" w:hanging="720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6480" w:hanging="720"/>
      </w:pPr>
      <w:rPr>
        <w:rFonts w:ascii="Symbol" w:hAnsi="Symbol" w:hint="default"/>
        <w:color w:val="auto"/>
      </w:rPr>
    </w:lvl>
  </w:abstractNum>
  <w:abstractNum w:abstractNumId="29" w15:restartNumberingAfterBreak="0">
    <w:nsid w:val="5EE0141C"/>
    <w:multiLevelType w:val="hybridMultilevel"/>
    <w:tmpl w:val="2B0A8D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185EDE"/>
    <w:multiLevelType w:val="hybridMultilevel"/>
    <w:tmpl w:val="8A5EA13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43786"/>
    <w:multiLevelType w:val="hybridMultilevel"/>
    <w:tmpl w:val="018494DC"/>
    <w:lvl w:ilvl="0" w:tplc="DDD60F5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b w:val="0"/>
        <w:color w:val="auto"/>
        <w:sz w:val="2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6B2A1E"/>
    <w:multiLevelType w:val="multilevel"/>
    <w:tmpl w:val="BBB8FD02"/>
    <w:lvl w:ilvl="0">
      <w:start w:val="1"/>
      <w:numFmt w:val="decimal"/>
      <w:pStyle w:val="Heading1"/>
      <w:lvlText w:val="%1"/>
      <w:lvlJc w:val="left"/>
      <w:pPr>
        <w:tabs>
          <w:tab w:val="num" w:pos="857"/>
        </w:tabs>
        <w:ind w:left="857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67C7148E"/>
    <w:multiLevelType w:val="hybridMultilevel"/>
    <w:tmpl w:val="92BE271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47021"/>
    <w:multiLevelType w:val="multilevel"/>
    <w:tmpl w:val="FCF63552"/>
    <w:styleLink w:val="TMLijstGenummerd"/>
    <w:lvl w:ilvl="0">
      <w:start w:val="1"/>
      <w:numFmt w:val="decimal"/>
      <w:pStyle w:val="Lijstnummering1"/>
      <w:lvlText w:val="%1."/>
      <w:lvlJc w:val="left"/>
      <w:pPr>
        <w:ind w:left="720" w:hanging="720"/>
      </w:pPr>
      <w:rPr>
        <w:rFonts w:ascii="Verdana" w:hAnsi="Verdana" w:hint="default"/>
        <w:sz w:val="20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right"/>
      <w:pPr>
        <w:ind w:left="6480" w:hanging="720"/>
      </w:pPr>
      <w:rPr>
        <w:rFonts w:hint="default"/>
      </w:rPr>
    </w:lvl>
  </w:abstractNum>
  <w:abstractNum w:abstractNumId="35" w15:restartNumberingAfterBreak="0">
    <w:nsid w:val="69344309"/>
    <w:multiLevelType w:val="hybridMultilevel"/>
    <w:tmpl w:val="CB94797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075FFE"/>
    <w:multiLevelType w:val="hybridMultilevel"/>
    <w:tmpl w:val="C6985FD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F96F15"/>
    <w:multiLevelType w:val="hybridMultilevel"/>
    <w:tmpl w:val="6C381EE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A4761A"/>
    <w:multiLevelType w:val="hybridMultilevel"/>
    <w:tmpl w:val="4946916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A903B0"/>
    <w:multiLevelType w:val="hybridMultilevel"/>
    <w:tmpl w:val="70E695C8"/>
    <w:lvl w:ilvl="0" w:tplc="081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7C91D84"/>
    <w:multiLevelType w:val="hybridMultilevel"/>
    <w:tmpl w:val="1006F698"/>
    <w:lvl w:ilvl="0" w:tplc="B00C408E">
      <w:start w:val="1"/>
      <w:numFmt w:val="bullet"/>
      <w:pStyle w:val="Aandachtspuntopsommi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9230F5E"/>
    <w:multiLevelType w:val="hybridMultilevel"/>
    <w:tmpl w:val="1514F1CA"/>
    <w:lvl w:ilvl="0" w:tplc="FD6CC47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D540EB"/>
    <w:multiLevelType w:val="hybridMultilevel"/>
    <w:tmpl w:val="D5083A52"/>
    <w:lvl w:ilvl="0" w:tplc="96C6C06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b w:val="0"/>
        <w:color w:val="auto"/>
        <w:sz w:val="2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EB4D1D"/>
    <w:multiLevelType w:val="hybridMultilevel"/>
    <w:tmpl w:val="0B0038D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714627"/>
    <w:multiLevelType w:val="hybridMultilevel"/>
    <w:tmpl w:val="9ABE07CA"/>
    <w:lvl w:ilvl="0" w:tplc="194A7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9739B1"/>
    <w:multiLevelType w:val="hybridMultilevel"/>
    <w:tmpl w:val="3B7C736C"/>
    <w:lvl w:ilvl="0" w:tplc="2A960B4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049940">
    <w:abstractNumId w:val="26"/>
  </w:num>
  <w:num w:numId="2" w16cid:durableId="1519659642">
    <w:abstractNumId w:val="32"/>
  </w:num>
  <w:num w:numId="3" w16cid:durableId="2074695696">
    <w:abstractNumId w:val="8"/>
  </w:num>
  <w:num w:numId="4" w16cid:durableId="1984119479">
    <w:abstractNumId w:val="34"/>
  </w:num>
  <w:num w:numId="5" w16cid:durableId="1754551491">
    <w:abstractNumId w:val="0"/>
  </w:num>
  <w:num w:numId="6" w16cid:durableId="1712345654">
    <w:abstractNumId w:val="40"/>
  </w:num>
  <w:num w:numId="7" w16cid:durableId="1369329566">
    <w:abstractNumId w:val="9"/>
  </w:num>
  <w:num w:numId="8" w16cid:durableId="1332828460">
    <w:abstractNumId w:val="19"/>
  </w:num>
  <w:num w:numId="9" w16cid:durableId="1220630050">
    <w:abstractNumId w:val="1"/>
  </w:num>
  <w:num w:numId="10" w16cid:durableId="1023894991">
    <w:abstractNumId w:val="44"/>
  </w:num>
  <w:num w:numId="11" w16cid:durableId="736055708">
    <w:abstractNumId w:val="23"/>
  </w:num>
  <w:num w:numId="12" w16cid:durableId="1008676601">
    <w:abstractNumId w:val="21"/>
  </w:num>
  <w:num w:numId="13" w16cid:durableId="845553413">
    <w:abstractNumId w:val="28"/>
  </w:num>
  <w:num w:numId="14" w16cid:durableId="613634880">
    <w:abstractNumId w:val="3"/>
  </w:num>
  <w:num w:numId="15" w16cid:durableId="1449736776">
    <w:abstractNumId w:val="16"/>
  </w:num>
  <w:num w:numId="16" w16cid:durableId="268122003">
    <w:abstractNumId w:val="2"/>
  </w:num>
  <w:num w:numId="17" w16cid:durableId="104432850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39750088">
    <w:abstractNumId w:val="32"/>
  </w:num>
  <w:num w:numId="19" w16cid:durableId="2096970248">
    <w:abstractNumId w:val="33"/>
  </w:num>
  <w:num w:numId="20" w16cid:durableId="1645621609">
    <w:abstractNumId w:val="6"/>
  </w:num>
  <w:num w:numId="21" w16cid:durableId="1922636233">
    <w:abstractNumId w:val="10"/>
  </w:num>
  <w:num w:numId="22" w16cid:durableId="1856381967">
    <w:abstractNumId w:val="5"/>
  </w:num>
  <w:num w:numId="23" w16cid:durableId="552741414">
    <w:abstractNumId w:val="30"/>
  </w:num>
  <w:num w:numId="24" w16cid:durableId="1943220370">
    <w:abstractNumId w:val="27"/>
  </w:num>
  <w:num w:numId="25" w16cid:durableId="1053624758">
    <w:abstractNumId w:val="13"/>
  </w:num>
  <w:num w:numId="26" w16cid:durableId="1659532093">
    <w:abstractNumId w:val="7"/>
  </w:num>
  <w:num w:numId="27" w16cid:durableId="999847176">
    <w:abstractNumId w:val="38"/>
  </w:num>
  <w:num w:numId="28" w16cid:durableId="373121172">
    <w:abstractNumId w:val="15"/>
  </w:num>
  <w:num w:numId="29" w16cid:durableId="2123302113">
    <w:abstractNumId w:val="35"/>
  </w:num>
  <w:num w:numId="30" w16cid:durableId="1357847416">
    <w:abstractNumId w:val="20"/>
  </w:num>
  <w:num w:numId="31" w16cid:durableId="1803648860">
    <w:abstractNumId w:val="37"/>
  </w:num>
  <w:num w:numId="32" w16cid:durableId="765423386">
    <w:abstractNumId w:val="43"/>
  </w:num>
  <w:num w:numId="33" w16cid:durableId="499740430">
    <w:abstractNumId w:val="14"/>
  </w:num>
  <w:num w:numId="34" w16cid:durableId="869489166">
    <w:abstractNumId w:val="42"/>
  </w:num>
  <w:num w:numId="35" w16cid:durableId="1107433616">
    <w:abstractNumId w:val="31"/>
  </w:num>
  <w:num w:numId="36" w16cid:durableId="36319935">
    <w:abstractNumId w:val="29"/>
  </w:num>
  <w:num w:numId="37" w16cid:durableId="2060130750">
    <w:abstractNumId w:val="11"/>
  </w:num>
  <w:num w:numId="38" w16cid:durableId="1142962354">
    <w:abstractNumId w:val="22"/>
  </w:num>
  <w:num w:numId="39" w16cid:durableId="348526476">
    <w:abstractNumId w:val="41"/>
  </w:num>
  <w:num w:numId="40" w16cid:durableId="1190417263">
    <w:abstractNumId w:val="39"/>
  </w:num>
  <w:num w:numId="41" w16cid:durableId="970674931">
    <w:abstractNumId w:val="24"/>
  </w:num>
  <w:num w:numId="42" w16cid:durableId="1732341240">
    <w:abstractNumId w:val="12"/>
  </w:num>
  <w:num w:numId="43" w16cid:durableId="314648375">
    <w:abstractNumId w:val="36"/>
  </w:num>
  <w:num w:numId="44" w16cid:durableId="1201866812">
    <w:abstractNumId w:val="45"/>
  </w:num>
  <w:num w:numId="45" w16cid:durableId="923874887">
    <w:abstractNumId w:val="4"/>
  </w:num>
  <w:num w:numId="46" w16cid:durableId="205459231">
    <w:abstractNumId w:val="25"/>
  </w:num>
  <w:num w:numId="47" w16cid:durableId="400061007">
    <w:abstractNumId w:val="17"/>
  </w:num>
  <w:num w:numId="48" w16cid:durableId="1483498439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mirrorMargins/>
  <w:attachedTemplate r:id="rId1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167"/>
    <w:rsid w:val="00000898"/>
    <w:rsid w:val="00000F13"/>
    <w:rsid w:val="000023A1"/>
    <w:rsid w:val="00002C24"/>
    <w:rsid w:val="000033EB"/>
    <w:rsid w:val="00003A0B"/>
    <w:rsid w:val="00003CA7"/>
    <w:rsid w:val="000055F3"/>
    <w:rsid w:val="00006366"/>
    <w:rsid w:val="000065F7"/>
    <w:rsid w:val="00010791"/>
    <w:rsid w:val="00011F97"/>
    <w:rsid w:val="000123F1"/>
    <w:rsid w:val="00012FFF"/>
    <w:rsid w:val="00015E7C"/>
    <w:rsid w:val="000227F7"/>
    <w:rsid w:val="00022CCA"/>
    <w:rsid w:val="0002683E"/>
    <w:rsid w:val="0002718D"/>
    <w:rsid w:val="000317BE"/>
    <w:rsid w:val="00031E6C"/>
    <w:rsid w:val="00035ADD"/>
    <w:rsid w:val="00035FE3"/>
    <w:rsid w:val="000369B8"/>
    <w:rsid w:val="00042B1E"/>
    <w:rsid w:val="00045296"/>
    <w:rsid w:val="000453F3"/>
    <w:rsid w:val="000462D3"/>
    <w:rsid w:val="00046453"/>
    <w:rsid w:val="00046454"/>
    <w:rsid w:val="00047D24"/>
    <w:rsid w:val="00050274"/>
    <w:rsid w:val="0005113E"/>
    <w:rsid w:val="000522D3"/>
    <w:rsid w:val="00052CD6"/>
    <w:rsid w:val="00055600"/>
    <w:rsid w:val="0005764E"/>
    <w:rsid w:val="000608BC"/>
    <w:rsid w:val="0006161D"/>
    <w:rsid w:val="0006262C"/>
    <w:rsid w:val="000651B5"/>
    <w:rsid w:val="000658B9"/>
    <w:rsid w:val="00065F60"/>
    <w:rsid w:val="00070477"/>
    <w:rsid w:val="00071C18"/>
    <w:rsid w:val="00072D84"/>
    <w:rsid w:val="00072DE1"/>
    <w:rsid w:val="00076555"/>
    <w:rsid w:val="00076CD8"/>
    <w:rsid w:val="00080032"/>
    <w:rsid w:val="00081F8B"/>
    <w:rsid w:val="00082084"/>
    <w:rsid w:val="0008323D"/>
    <w:rsid w:val="00084C99"/>
    <w:rsid w:val="0008576A"/>
    <w:rsid w:val="00085D73"/>
    <w:rsid w:val="00087759"/>
    <w:rsid w:val="0009057B"/>
    <w:rsid w:val="000918D3"/>
    <w:rsid w:val="0009291E"/>
    <w:rsid w:val="00093CCC"/>
    <w:rsid w:val="000955A9"/>
    <w:rsid w:val="000A3C31"/>
    <w:rsid w:val="000A3FCE"/>
    <w:rsid w:val="000A73D1"/>
    <w:rsid w:val="000A7B95"/>
    <w:rsid w:val="000B0A87"/>
    <w:rsid w:val="000B1457"/>
    <w:rsid w:val="000B2232"/>
    <w:rsid w:val="000B43D4"/>
    <w:rsid w:val="000B588E"/>
    <w:rsid w:val="000B5B37"/>
    <w:rsid w:val="000C49C6"/>
    <w:rsid w:val="000C4FAC"/>
    <w:rsid w:val="000C64E5"/>
    <w:rsid w:val="000C7000"/>
    <w:rsid w:val="000C71CA"/>
    <w:rsid w:val="000C7A93"/>
    <w:rsid w:val="000D14C4"/>
    <w:rsid w:val="000D1BB7"/>
    <w:rsid w:val="000D21C4"/>
    <w:rsid w:val="000D3AA4"/>
    <w:rsid w:val="000D59C3"/>
    <w:rsid w:val="000D6C41"/>
    <w:rsid w:val="000D7876"/>
    <w:rsid w:val="000E2127"/>
    <w:rsid w:val="000E3237"/>
    <w:rsid w:val="000E3CF9"/>
    <w:rsid w:val="000E6042"/>
    <w:rsid w:val="000F0D67"/>
    <w:rsid w:val="000F1F4A"/>
    <w:rsid w:val="000F24CD"/>
    <w:rsid w:val="000F39A3"/>
    <w:rsid w:val="000F6114"/>
    <w:rsid w:val="000F685D"/>
    <w:rsid w:val="000F6F74"/>
    <w:rsid w:val="0010123B"/>
    <w:rsid w:val="00102BF5"/>
    <w:rsid w:val="0010360A"/>
    <w:rsid w:val="00103A40"/>
    <w:rsid w:val="001047B3"/>
    <w:rsid w:val="001057B2"/>
    <w:rsid w:val="001061B2"/>
    <w:rsid w:val="0010700B"/>
    <w:rsid w:val="001109FD"/>
    <w:rsid w:val="001114EC"/>
    <w:rsid w:val="001127E7"/>
    <w:rsid w:val="001139D6"/>
    <w:rsid w:val="001164F7"/>
    <w:rsid w:val="001202FE"/>
    <w:rsid w:val="00125A06"/>
    <w:rsid w:val="001270EA"/>
    <w:rsid w:val="001307CC"/>
    <w:rsid w:val="00130E2B"/>
    <w:rsid w:val="0013173C"/>
    <w:rsid w:val="00131A0D"/>
    <w:rsid w:val="00131A6D"/>
    <w:rsid w:val="00132C31"/>
    <w:rsid w:val="001361A2"/>
    <w:rsid w:val="00136853"/>
    <w:rsid w:val="00140695"/>
    <w:rsid w:val="001423E8"/>
    <w:rsid w:val="0014246E"/>
    <w:rsid w:val="00142A1E"/>
    <w:rsid w:val="00145E4E"/>
    <w:rsid w:val="001474A9"/>
    <w:rsid w:val="001474FF"/>
    <w:rsid w:val="00151EDD"/>
    <w:rsid w:val="00151F25"/>
    <w:rsid w:val="001523EE"/>
    <w:rsid w:val="0015445D"/>
    <w:rsid w:val="00154772"/>
    <w:rsid w:val="00155DBF"/>
    <w:rsid w:val="001573C7"/>
    <w:rsid w:val="00162312"/>
    <w:rsid w:val="00165078"/>
    <w:rsid w:val="0016527F"/>
    <w:rsid w:val="00166918"/>
    <w:rsid w:val="0017002B"/>
    <w:rsid w:val="00170D24"/>
    <w:rsid w:val="001719AA"/>
    <w:rsid w:val="00172DEF"/>
    <w:rsid w:val="0017474D"/>
    <w:rsid w:val="00176205"/>
    <w:rsid w:val="00180196"/>
    <w:rsid w:val="00180B36"/>
    <w:rsid w:val="00184225"/>
    <w:rsid w:val="0018522C"/>
    <w:rsid w:val="00191869"/>
    <w:rsid w:val="001933EC"/>
    <w:rsid w:val="00193426"/>
    <w:rsid w:val="00194FC7"/>
    <w:rsid w:val="00195C2A"/>
    <w:rsid w:val="00196C98"/>
    <w:rsid w:val="001A13BD"/>
    <w:rsid w:val="001A1688"/>
    <w:rsid w:val="001A249B"/>
    <w:rsid w:val="001A3641"/>
    <w:rsid w:val="001A3A41"/>
    <w:rsid w:val="001A5ABA"/>
    <w:rsid w:val="001A6DA1"/>
    <w:rsid w:val="001B0C84"/>
    <w:rsid w:val="001B7F38"/>
    <w:rsid w:val="001C0454"/>
    <w:rsid w:val="001C0EB3"/>
    <w:rsid w:val="001C16AB"/>
    <w:rsid w:val="001C1FF7"/>
    <w:rsid w:val="001C5B1F"/>
    <w:rsid w:val="001C6EFD"/>
    <w:rsid w:val="001D0E96"/>
    <w:rsid w:val="001D1561"/>
    <w:rsid w:val="001D2407"/>
    <w:rsid w:val="001D2BCE"/>
    <w:rsid w:val="001D3E25"/>
    <w:rsid w:val="001D422D"/>
    <w:rsid w:val="001D56D3"/>
    <w:rsid w:val="001E0F41"/>
    <w:rsid w:val="001E2D5D"/>
    <w:rsid w:val="001E5506"/>
    <w:rsid w:val="001E6727"/>
    <w:rsid w:val="001F0507"/>
    <w:rsid w:val="001F0AE3"/>
    <w:rsid w:val="001F4C64"/>
    <w:rsid w:val="001F51F6"/>
    <w:rsid w:val="001F593D"/>
    <w:rsid w:val="001F616D"/>
    <w:rsid w:val="001F7828"/>
    <w:rsid w:val="00200987"/>
    <w:rsid w:val="002013C4"/>
    <w:rsid w:val="0020220A"/>
    <w:rsid w:val="00202A7D"/>
    <w:rsid w:val="00202C46"/>
    <w:rsid w:val="002041AF"/>
    <w:rsid w:val="00206617"/>
    <w:rsid w:val="00206C4D"/>
    <w:rsid w:val="00207127"/>
    <w:rsid w:val="0020737E"/>
    <w:rsid w:val="002076F4"/>
    <w:rsid w:val="00210409"/>
    <w:rsid w:val="00211C34"/>
    <w:rsid w:val="00214307"/>
    <w:rsid w:val="0021504F"/>
    <w:rsid w:val="002159B6"/>
    <w:rsid w:val="00220897"/>
    <w:rsid w:val="002230B7"/>
    <w:rsid w:val="002236C3"/>
    <w:rsid w:val="00224B91"/>
    <w:rsid w:val="0022689B"/>
    <w:rsid w:val="002310FD"/>
    <w:rsid w:val="00231C77"/>
    <w:rsid w:val="00233112"/>
    <w:rsid w:val="002331EE"/>
    <w:rsid w:val="002339C0"/>
    <w:rsid w:val="00233C2D"/>
    <w:rsid w:val="00233E99"/>
    <w:rsid w:val="002342F0"/>
    <w:rsid w:val="00235162"/>
    <w:rsid w:val="00240614"/>
    <w:rsid w:val="0024388D"/>
    <w:rsid w:val="00243D10"/>
    <w:rsid w:val="00246F43"/>
    <w:rsid w:val="002504F1"/>
    <w:rsid w:val="0025093D"/>
    <w:rsid w:val="00251A34"/>
    <w:rsid w:val="002533BD"/>
    <w:rsid w:val="00257D0A"/>
    <w:rsid w:val="0026188C"/>
    <w:rsid w:val="0026196C"/>
    <w:rsid w:val="00262466"/>
    <w:rsid w:val="002664E8"/>
    <w:rsid w:val="0026765C"/>
    <w:rsid w:val="002705E3"/>
    <w:rsid w:val="002711AB"/>
    <w:rsid w:val="0027273B"/>
    <w:rsid w:val="0027425B"/>
    <w:rsid w:val="00276228"/>
    <w:rsid w:val="00276443"/>
    <w:rsid w:val="0027702F"/>
    <w:rsid w:val="00277F6C"/>
    <w:rsid w:val="0028664A"/>
    <w:rsid w:val="00295AA7"/>
    <w:rsid w:val="00296221"/>
    <w:rsid w:val="0029718C"/>
    <w:rsid w:val="0029731E"/>
    <w:rsid w:val="002A17FA"/>
    <w:rsid w:val="002A2A33"/>
    <w:rsid w:val="002A3A21"/>
    <w:rsid w:val="002A551A"/>
    <w:rsid w:val="002A74B8"/>
    <w:rsid w:val="002A7FA9"/>
    <w:rsid w:val="002B0CF5"/>
    <w:rsid w:val="002B1371"/>
    <w:rsid w:val="002B1FCA"/>
    <w:rsid w:val="002C0AF3"/>
    <w:rsid w:val="002C3A03"/>
    <w:rsid w:val="002C4565"/>
    <w:rsid w:val="002C6602"/>
    <w:rsid w:val="002D23DF"/>
    <w:rsid w:val="002D6598"/>
    <w:rsid w:val="002D6936"/>
    <w:rsid w:val="002D6990"/>
    <w:rsid w:val="002E1638"/>
    <w:rsid w:val="002E2484"/>
    <w:rsid w:val="002E3AA9"/>
    <w:rsid w:val="002E570E"/>
    <w:rsid w:val="002E603A"/>
    <w:rsid w:val="002E65B2"/>
    <w:rsid w:val="002E7580"/>
    <w:rsid w:val="002F03BC"/>
    <w:rsid w:val="002F057C"/>
    <w:rsid w:val="002F064E"/>
    <w:rsid w:val="002F0EF9"/>
    <w:rsid w:val="002F32E6"/>
    <w:rsid w:val="002F3E27"/>
    <w:rsid w:val="002F4F47"/>
    <w:rsid w:val="002F669E"/>
    <w:rsid w:val="00302477"/>
    <w:rsid w:val="00305008"/>
    <w:rsid w:val="003073E0"/>
    <w:rsid w:val="003106C9"/>
    <w:rsid w:val="003120E0"/>
    <w:rsid w:val="00312D67"/>
    <w:rsid w:val="00312DDE"/>
    <w:rsid w:val="00315638"/>
    <w:rsid w:val="00315739"/>
    <w:rsid w:val="0031595A"/>
    <w:rsid w:val="00316AC2"/>
    <w:rsid w:val="00317F73"/>
    <w:rsid w:val="003219B0"/>
    <w:rsid w:val="00322B4F"/>
    <w:rsid w:val="0032370A"/>
    <w:rsid w:val="00323779"/>
    <w:rsid w:val="00324495"/>
    <w:rsid w:val="00325E0B"/>
    <w:rsid w:val="00327A72"/>
    <w:rsid w:val="00331935"/>
    <w:rsid w:val="00331D0F"/>
    <w:rsid w:val="00332808"/>
    <w:rsid w:val="003372A4"/>
    <w:rsid w:val="00337913"/>
    <w:rsid w:val="0034055D"/>
    <w:rsid w:val="003416A3"/>
    <w:rsid w:val="00343B5F"/>
    <w:rsid w:val="003462F5"/>
    <w:rsid w:val="00346B81"/>
    <w:rsid w:val="0034704A"/>
    <w:rsid w:val="00350522"/>
    <w:rsid w:val="00350B10"/>
    <w:rsid w:val="00360BC2"/>
    <w:rsid w:val="003621C0"/>
    <w:rsid w:val="003629E6"/>
    <w:rsid w:val="00363DB3"/>
    <w:rsid w:val="00364393"/>
    <w:rsid w:val="003658B7"/>
    <w:rsid w:val="0036605F"/>
    <w:rsid w:val="00366797"/>
    <w:rsid w:val="003674BC"/>
    <w:rsid w:val="003676E7"/>
    <w:rsid w:val="00367D53"/>
    <w:rsid w:val="00367D6F"/>
    <w:rsid w:val="003708B0"/>
    <w:rsid w:val="00371FA7"/>
    <w:rsid w:val="00373808"/>
    <w:rsid w:val="0037381B"/>
    <w:rsid w:val="00373EE8"/>
    <w:rsid w:val="003747FB"/>
    <w:rsid w:val="00380FB4"/>
    <w:rsid w:val="00384094"/>
    <w:rsid w:val="00385818"/>
    <w:rsid w:val="00385D25"/>
    <w:rsid w:val="003868F8"/>
    <w:rsid w:val="003903C5"/>
    <w:rsid w:val="00391065"/>
    <w:rsid w:val="00391ACC"/>
    <w:rsid w:val="00391EAE"/>
    <w:rsid w:val="00393115"/>
    <w:rsid w:val="0039693C"/>
    <w:rsid w:val="00396DFC"/>
    <w:rsid w:val="003971BC"/>
    <w:rsid w:val="003972C3"/>
    <w:rsid w:val="00397DB6"/>
    <w:rsid w:val="003A2294"/>
    <w:rsid w:val="003A2D75"/>
    <w:rsid w:val="003A4356"/>
    <w:rsid w:val="003A5049"/>
    <w:rsid w:val="003A5CE6"/>
    <w:rsid w:val="003B0937"/>
    <w:rsid w:val="003B09A6"/>
    <w:rsid w:val="003B1ECD"/>
    <w:rsid w:val="003B60DB"/>
    <w:rsid w:val="003B6AD3"/>
    <w:rsid w:val="003C03ED"/>
    <w:rsid w:val="003C24F3"/>
    <w:rsid w:val="003C25AB"/>
    <w:rsid w:val="003C2AAE"/>
    <w:rsid w:val="003C2E6E"/>
    <w:rsid w:val="003C4A90"/>
    <w:rsid w:val="003C4B29"/>
    <w:rsid w:val="003C7888"/>
    <w:rsid w:val="003D3430"/>
    <w:rsid w:val="003D34AE"/>
    <w:rsid w:val="003D4FAB"/>
    <w:rsid w:val="003D6AE9"/>
    <w:rsid w:val="003D7AE4"/>
    <w:rsid w:val="003E047F"/>
    <w:rsid w:val="003E11AE"/>
    <w:rsid w:val="003F1A6E"/>
    <w:rsid w:val="003F3B36"/>
    <w:rsid w:val="003F3FBE"/>
    <w:rsid w:val="003F44FB"/>
    <w:rsid w:val="00403093"/>
    <w:rsid w:val="004039E7"/>
    <w:rsid w:val="00403C75"/>
    <w:rsid w:val="004066ED"/>
    <w:rsid w:val="004107AB"/>
    <w:rsid w:val="00410DD5"/>
    <w:rsid w:val="00411947"/>
    <w:rsid w:val="00411EEA"/>
    <w:rsid w:val="00416C7E"/>
    <w:rsid w:val="00417A9D"/>
    <w:rsid w:val="0042026A"/>
    <w:rsid w:val="0042238B"/>
    <w:rsid w:val="004228C3"/>
    <w:rsid w:val="00423143"/>
    <w:rsid w:val="00427009"/>
    <w:rsid w:val="00427CF1"/>
    <w:rsid w:val="00432670"/>
    <w:rsid w:val="00433AE4"/>
    <w:rsid w:val="00433CB9"/>
    <w:rsid w:val="00434A02"/>
    <w:rsid w:val="00435388"/>
    <w:rsid w:val="004411A9"/>
    <w:rsid w:val="004411DC"/>
    <w:rsid w:val="00442DBA"/>
    <w:rsid w:val="004430AA"/>
    <w:rsid w:val="0044431A"/>
    <w:rsid w:val="00445E94"/>
    <w:rsid w:val="00446069"/>
    <w:rsid w:val="00446BDB"/>
    <w:rsid w:val="004508AA"/>
    <w:rsid w:val="00451F3F"/>
    <w:rsid w:val="00454DE1"/>
    <w:rsid w:val="004552CE"/>
    <w:rsid w:val="00455E0F"/>
    <w:rsid w:val="0046197C"/>
    <w:rsid w:val="00466B13"/>
    <w:rsid w:val="00466D46"/>
    <w:rsid w:val="00467234"/>
    <w:rsid w:val="0047183B"/>
    <w:rsid w:val="00471A6F"/>
    <w:rsid w:val="004728B8"/>
    <w:rsid w:val="00474465"/>
    <w:rsid w:val="0047493C"/>
    <w:rsid w:val="00476448"/>
    <w:rsid w:val="0047725A"/>
    <w:rsid w:val="004775DD"/>
    <w:rsid w:val="00481208"/>
    <w:rsid w:val="004815FD"/>
    <w:rsid w:val="00481FF3"/>
    <w:rsid w:val="0048237E"/>
    <w:rsid w:val="0048382F"/>
    <w:rsid w:val="004871E7"/>
    <w:rsid w:val="004877AD"/>
    <w:rsid w:val="004916A8"/>
    <w:rsid w:val="004933F1"/>
    <w:rsid w:val="00493417"/>
    <w:rsid w:val="004937D3"/>
    <w:rsid w:val="004945A3"/>
    <w:rsid w:val="0049482F"/>
    <w:rsid w:val="004958E3"/>
    <w:rsid w:val="004971E5"/>
    <w:rsid w:val="00497C74"/>
    <w:rsid w:val="004A2925"/>
    <w:rsid w:val="004A3326"/>
    <w:rsid w:val="004A4530"/>
    <w:rsid w:val="004A5FDE"/>
    <w:rsid w:val="004B08CF"/>
    <w:rsid w:val="004B0CBD"/>
    <w:rsid w:val="004B0F6F"/>
    <w:rsid w:val="004B161B"/>
    <w:rsid w:val="004B18D1"/>
    <w:rsid w:val="004B1EC1"/>
    <w:rsid w:val="004B2A02"/>
    <w:rsid w:val="004C0733"/>
    <w:rsid w:val="004C0739"/>
    <w:rsid w:val="004C1E15"/>
    <w:rsid w:val="004C4331"/>
    <w:rsid w:val="004C4357"/>
    <w:rsid w:val="004C69EC"/>
    <w:rsid w:val="004C7EA5"/>
    <w:rsid w:val="004C7F00"/>
    <w:rsid w:val="004D23D0"/>
    <w:rsid w:val="004D2B7D"/>
    <w:rsid w:val="004D41AD"/>
    <w:rsid w:val="004D5839"/>
    <w:rsid w:val="004D65BE"/>
    <w:rsid w:val="004D67F5"/>
    <w:rsid w:val="004D6CFB"/>
    <w:rsid w:val="004D7A2F"/>
    <w:rsid w:val="004E0177"/>
    <w:rsid w:val="004E0A70"/>
    <w:rsid w:val="004E1D35"/>
    <w:rsid w:val="004E3B83"/>
    <w:rsid w:val="004E45AD"/>
    <w:rsid w:val="004E4E13"/>
    <w:rsid w:val="004E69CF"/>
    <w:rsid w:val="004F2D23"/>
    <w:rsid w:val="004F609F"/>
    <w:rsid w:val="004F7175"/>
    <w:rsid w:val="004F7E17"/>
    <w:rsid w:val="005029F3"/>
    <w:rsid w:val="00503B0C"/>
    <w:rsid w:val="00503F94"/>
    <w:rsid w:val="00505544"/>
    <w:rsid w:val="00506ECA"/>
    <w:rsid w:val="00507EC8"/>
    <w:rsid w:val="005100D9"/>
    <w:rsid w:val="00511650"/>
    <w:rsid w:val="00511FEF"/>
    <w:rsid w:val="005144A1"/>
    <w:rsid w:val="005159FF"/>
    <w:rsid w:val="00523638"/>
    <w:rsid w:val="005238C2"/>
    <w:rsid w:val="00534109"/>
    <w:rsid w:val="00534319"/>
    <w:rsid w:val="00535D58"/>
    <w:rsid w:val="00536868"/>
    <w:rsid w:val="00537B8E"/>
    <w:rsid w:val="0054117E"/>
    <w:rsid w:val="005421AB"/>
    <w:rsid w:val="00542495"/>
    <w:rsid w:val="00542D58"/>
    <w:rsid w:val="00542F51"/>
    <w:rsid w:val="005443CF"/>
    <w:rsid w:val="00544E12"/>
    <w:rsid w:val="00550EB5"/>
    <w:rsid w:val="00551DA0"/>
    <w:rsid w:val="0055439C"/>
    <w:rsid w:val="005546D4"/>
    <w:rsid w:val="00555577"/>
    <w:rsid w:val="00556535"/>
    <w:rsid w:val="005602C1"/>
    <w:rsid w:val="00564B84"/>
    <w:rsid w:val="00565CB4"/>
    <w:rsid w:val="00567A35"/>
    <w:rsid w:val="00570D2A"/>
    <w:rsid w:val="00571F43"/>
    <w:rsid w:val="00575FC6"/>
    <w:rsid w:val="00576878"/>
    <w:rsid w:val="00576A36"/>
    <w:rsid w:val="00582C5B"/>
    <w:rsid w:val="00582D98"/>
    <w:rsid w:val="005832F5"/>
    <w:rsid w:val="005839E2"/>
    <w:rsid w:val="00584367"/>
    <w:rsid w:val="005845D6"/>
    <w:rsid w:val="0058791D"/>
    <w:rsid w:val="00587EA6"/>
    <w:rsid w:val="00590403"/>
    <w:rsid w:val="00590FF9"/>
    <w:rsid w:val="0059119D"/>
    <w:rsid w:val="005911EF"/>
    <w:rsid w:val="005918DD"/>
    <w:rsid w:val="005951B7"/>
    <w:rsid w:val="00595476"/>
    <w:rsid w:val="005969B7"/>
    <w:rsid w:val="00597CD0"/>
    <w:rsid w:val="005A1338"/>
    <w:rsid w:val="005A29DF"/>
    <w:rsid w:val="005B02F4"/>
    <w:rsid w:val="005B26B4"/>
    <w:rsid w:val="005B289B"/>
    <w:rsid w:val="005B2996"/>
    <w:rsid w:val="005B460B"/>
    <w:rsid w:val="005B472E"/>
    <w:rsid w:val="005B6805"/>
    <w:rsid w:val="005B7ED1"/>
    <w:rsid w:val="005B7F4F"/>
    <w:rsid w:val="005C1E64"/>
    <w:rsid w:val="005C23F7"/>
    <w:rsid w:val="005C2E14"/>
    <w:rsid w:val="005C3CA8"/>
    <w:rsid w:val="005C66EA"/>
    <w:rsid w:val="005C6731"/>
    <w:rsid w:val="005D0882"/>
    <w:rsid w:val="005D1E0A"/>
    <w:rsid w:val="005D30AA"/>
    <w:rsid w:val="005D3583"/>
    <w:rsid w:val="005D3AAB"/>
    <w:rsid w:val="005D69BB"/>
    <w:rsid w:val="005D6D21"/>
    <w:rsid w:val="005D745D"/>
    <w:rsid w:val="005D7784"/>
    <w:rsid w:val="005E02DB"/>
    <w:rsid w:val="005E0FCB"/>
    <w:rsid w:val="005E306D"/>
    <w:rsid w:val="005E5097"/>
    <w:rsid w:val="005E73A5"/>
    <w:rsid w:val="005F252E"/>
    <w:rsid w:val="005F3141"/>
    <w:rsid w:val="005F54E1"/>
    <w:rsid w:val="005F57F0"/>
    <w:rsid w:val="005F66C0"/>
    <w:rsid w:val="00600A23"/>
    <w:rsid w:val="00600E5C"/>
    <w:rsid w:val="00601104"/>
    <w:rsid w:val="00601607"/>
    <w:rsid w:val="006020BB"/>
    <w:rsid w:val="00606D53"/>
    <w:rsid w:val="006157B9"/>
    <w:rsid w:val="00617A53"/>
    <w:rsid w:val="00620507"/>
    <w:rsid w:val="00621D6E"/>
    <w:rsid w:val="006229EF"/>
    <w:rsid w:val="0062382B"/>
    <w:rsid w:val="006256B3"/>
    <w:rsid w:val="006279BE"/>
    <w:rsid w:val="006322F3"/>
    <w:rsid w:val="00632BD6"/>
    <w:rsid w:val="006334DF"/>
    <w:rsid w:val="00633F5A"/>
    <w:rsid w:val="0063421F"/>
    <w:rsid w:val="0063472C"/>
    <w:rsid w:val="006363E8"/>
    <w:rsid w:val="006370C7"/>
    <w:rsid w:val="00637E89"/>
    <w:rsid w:val="00641586"/>
    <w:rsid w:val="0064169A"/>
    <w:rsid w:val="0064209C"/>
    <w:rsid w:val="0064481E"/>
    <w:rsid w:val="00645BE5"/>
    <w:rsid w:val="0065017C"/>
    <w:rsid w:val="00652D2D"/>
    <w:rsid w:val="00652DD8"/>
    <w:rsid w:val="00653EF0"/>
    <w:rsid w:val="00657632"/>
    <w:rsid w:val="00660556"/>
    <w:rsid w:val="0066079F"/>
    <w:rsid w:val="00660822"/>
    <w:rsid w:val="00661F38"/>
    <w:rsid w:val="006623D2"/>
    <w:rsid w:val="00662C7D"/>
    <w:rsid w:val="00665118"/>
    <w:rsid w:val="00665889"/>
    <w:rsid w:val="00670B80"/>
    <w:rsid w:val="0067149A"/>
    <w:rsid w:val="00672F3A"/>
    <w:rsid w:val="006754FE"/>
    <w:rsid w:val="0067551D"/>
    <w:rsid w:val="00680027"/>
    <w:rsid w:val="00680791"/>
    <w:rsid w:val="00681CFC"/>
    <w:rsid w:val="00682A08"/>
    <w:rsid w:val="00683422"/>
    <w:rsid w:val="006867FF"/>
    <w:rsid w:val="0069043B"/>
    <w:rsid w:val="00691CD6"/>
    <w:rsid w:val="006922ED"/>
    <w:rsid w:val="00694596"/>
    <w:rsid w:val="00697A35"/>
    <w:rsid w:val="00697AC7"/>
    <w:rsid w:val="006A047E"/>
    <w:rsid w:val="006A1DD1"/>
    <w:rsid w:val="006A2010"/>
    <w:rsid w:val="006A2DE4"/>
    <w:rsid w:val="006A3256"/>
    <w:rsid w:val="006A3F56"/>
    <w:rsid w:val="006A4218"/>
    <w:rsid w:val="006A4BCB"/>
    <w:rsid w:val="006A4D6B"/>
    <w:rsid w:val="006A6AFA"/>
    <w:rsid w:val="006B0174"/>
    <w:rsid w:val="006B1A78"/>
    <w:rsid w:val="006B4928"/>
    <w:rsid w:val="006B5338"/>
    <w:rsid w:val="006B59E8"/>
    <w:rsid w:val="006B5F13"/>
    <w:rsid w:val="006C157F"/>
    <w:rsid w:val="006C28A7"/>
    <w:rsid w:val="006C2C02"/>
    <w:rsid w:val="006C5C7A"/>
    <w:rsid w:val="006C5EEF"/>
    <w:rsid w:val="006C66AF"/>
    <w:rsid w:val="006C7F5C"/>
    <w:rsid w:val="006D3379"/>
    <w:rsid w:val="006D366C"/>
    <w:rsid w:val="006D497D"/>
    <w:rsid w:val="006D4DE9"/>
    <w:rsid w:val="006D61D7"/>
    <w:rsid w:val="006D78C1"/>
    <w:rsid w:val="006E041D"/>
    <w:rsid w:val="006E1875"/>
    <w:rsid w:val="006E19DB"/>
    <w:rsid w:val="006E50E0"/>
    <w:rsid w:val="006E56FD"/>
    <w:rsid w:val="006F2423"/>
    <w:rsid w:val="006F2BCD"/>
    <w:rsid w:val="006F3B72"/>
    <w:rsid w:val="006F78E5"/>
    <w:rsid w:val="00700D20"/>
    <w:rsid w:val="0070130E"/>
    <w:rsid w:val="00702696"/>
    <w:rsid w:val="00702DAB"/>
    <w:rsid w:val="007031ED"/>
    <w:rsid w:val="00704322"/>
    <w:rsid w:val="007044E9"/>
    <w:rsid w:val="007046CD"/>
    <w:rsid w:val="007069EA"/>
    <w:rsid w:val="007103C3"/>
    <w:rsid w:val="00712A85"/>
    <w:rsid w:val="00712D3F"/>
    <w:rsid w:val="00713DEE"/>
    <w:rsid w:val="00714157"/>
    <w:rsid w:val="007157A2"/>
    <w:rsid w:val="00721518"/>
    <w:rsid w:val="007225CF"/>
    <w:rsid w:val="00723FE3"/>
    <w:rsid w:val="007244C9"/>
    <w:rsid w:val="007271C2"/>
    <w:rsid w:val="0073276F"/>
    <w:rsid w:val="007329CD"/>
    <w:rsid w:val="00732F56"/>
    <w:rsid w:val="007335CD"/>
    <w:rsid w:val="00734ABA"/>
    <w:rsid w:val="007366CB"/>
    <w:rsid w:val="007368F5"/>
    <w:rsid w:val="00737535"/>
    <w:rsid w:val="007376CB"/>
    <w:rsid w:val="00737C21"/>
    <w:rsid w:val="00741B5B"/>
    <w:rsid w:val="00741F54"/>
    <w:rsid w:val="00743D05"/>
    <w:rsid w:val="00750990"/>
    <w:rsid w:val="00750DAF"/>
    <w:rsid w:val="0075645B"/>
    <w:rsid w:val="007579D7"/>
    <w:rsid w:val="007621DD"/>
    <w:rsid w:val="0076489D"/>
    <w:rsid w:val="007659C0"/>
    <w:rsid w:val="00765E3D"/>
    <w:rsid w:val="0077085C"/>
    <w:rsid w:val="00770A2F"/>
    <w:rsid w:val="00770F7D"/>
    <w:rsid w:val="00772F10"/>
    <w:rsid w:val="007755C0"/>
    <w:rsid w:val="00776EFB"/>
    <w:rsid w:val="00777645"/>
    <w:rsid w:val="00782E78"/>
    <w:rsid w:val="00783D0F"/>
    <w:rsid w:val="00785733"/>
    <w:rsid w:val="007860A6"/>
    <w:rsid w:val="0078739E"/>
    <w:rsid w:val="00787DA3"/>
    <w:rsid w:val="00791BEA"/>
    <w:rsid w:val="00792D3D"/>
    <w:rsid w:val="00792E91"/>
    <w:rsid w:val="00796233"/>
    <w:rsid w:val="00796EBA"/>
    <w:rsid w:val="00797AF6"/>
    <w:rsid w:val="007A20D9"/>
    <w:rsid w:val="007A4840"/>
    <w:rsid w:val="007A7BB0"/>
    <w:rsid w:val="007A7CF6"/>
    <w:rsid w:val="007B06EE"/>
    <w:rsid w:val="007B0F70"/>
    <w:rsid w:val="007B1258"/>
    <w:rsid w:val="007B2242"/>
    <w:rsid w:val="007B4753"/>
    <w:rsid w:val="007B5460"/>
    <w:rsid w:val="007B7569"/>
    <w:rsid w:val="007C1B36"/>
    <w:rsid w:val="007C1B70"/>
    <w:rsid w:val="007C1D43"/>
    <w:rsid w:val="007C2864"/>
    <w:rsid w:val="007C40A6"/>
    <w:rsid w:val="007C66C9"/>
    <w:rsid w:val="007C6944"/>
    <w:rsid w:val="007C7C16"/>
    <w:rsid w:val="007D47A8"/>
    <w:rsid w:val="007D5548"/>
    <w:rsid w:val="007D5CF8"/>
    <w:rsid w:val="007D63FE"/>
    <w:rsid w:val="007D683E"/>
    <w:rsid w:val="007D7775"/>
    <w:rsid w:val="007E03A2"/>
    <w:rsid w:val="007E0B6D"/>
    <w:rsid w:val="007E19FB"/>
    <w:rsid w:val="007E1F46"/>
    <w:rsid w:val="007E2C00"/>
    <w:rsid w:val="007E3C82"/>
    <w:rsid w:val="007E3D11"/>
    <w:rsid w:val="007E4538"/>
    <w:rsid w:val="007E6A1B"/>
    <w:rsid w:val="007E6C76"/>
    <w:rsid w:val="007E6D42"/>
    <w:rsid w:val="007F0C1B"/>
    <w:rsid w:val="007F335E"/>
    <w:rsid w:val="007F7138"/>
    <w:rsid w:val="007F72E3"/>
    <w:rsid w:val="008009EB"/>
    <w:rsid w:val="00802202"/>
    <w:rsid w:val="008023AC"/>
    <w:rsid w:val="00802D64"/>
    <w:rsid w:val="00802D8E"/>
    <w:rsid w:val="0080384E"/>
    <w:rsid w:val="00804BC9"/>
    <w:rsid w:val="0081369F"/>
    <w:rsid w:val="00817CB9"/>
    <w:rsid w:val="00822349"/>
    <w:rsid w:val="00822AD1"/>
    <w:rsid w:val="00822B9F"/>
    <w:rsid w:val="00822D45"/>
    <w:rsid w:val="008247E7"/>
    <w:rsid w:val="0082594F"/>
    <w:rsid w:val="008268AE"/>
    <w:rsid w:val="008314EB"/>
    <w:rsid w:val="00831797"/>
    <w:rsid w:val="008325E2"/>
    <w:rsid w:val="008336A2"/>
    <w:rsid w:val="008349B0"/>
    <w:rsid w:val="00834DF2"/>
    <w:rsid w:val="00837A1F"/>
    <w:rsid w:val="00837B0A"/>
    <w:rsid w:val="008411C6"/>
    <w:rsid w:val="00841A18"/>
    <w:rsid w:val="00842D17"/>
    <w:rsid w:val="008461D0"/>
    <w:rsid w:val="00847133"/>
    <w:rsid w:val="00851FC7"/>
    <w:rsid w:val="008529FF"/>
    <w:rsid w:val="008545D3"/>
    <w:rsid w:val="00854ED3"/>
    <w:rsid w:val="00855892"/>
    <w:rsid w:val="00855CF4"/>
    <w:rsid w:val="008574C7"/>
    <w:rsid w:val="00857FB4"/>
    <w:rsid w:val="00860B98"/>
    <w:rsid w:val="00864003"/>
    <w:rsid w:val="0086417D"/>
    <w:rsid w:val="00865026"/>
    <w:rsid w:val="00865229"/>
    <w:rsid w:val="0086724D"/>
    <w:rsid w:val="00872674"/>
    <w:rsid w:val="00872CD4"/>
    <w:rsid w:val="00876007"/>
    <w:rsid w:val="008779C5"/>
    <w:rsid w:val="00882022"/>
    <w:rsid w:val="00882449"/>
    <w:rsid w:val="0088464E"/>
    <w:rsid w:val="0088619E"/>
    <w:rsid w:val="00891AE6"/>
    <w:rsid w:val="00891C5C"/>
    <w:rsid w:val="008922EC"/>
    <w:rsid w:val="008935F5"/>
    <w:rsid w:val="008939E0"/>
    <w:rsid w:val="00893E30"/>
    <w:rsid w:val="00894F3E"/>
    <w:rsid w:val="0089530D"/>
    <w:rsid w:val="00896DF1"/>
    <w:rsid w:val="00896F45"/>
    <w:rsid w:val="00897FB9"/>
    <w:rsid w:val="00897FF5"/>
    <w:rsid w:val="008A0E60"/>
    <w:rsid w:val="008A4352"/>
    <w:rsid w:val="008A79B1"/>
    <w:rsid w:val="008B0B8B"/>
    <w:rsid w:val="008B378D"/>
    <w:rsid w:val="008B3C34"/>
    <w:rsid w:val="008B3CA0"/>
    <w:rsid w:val="008B5DA0"/>
    <w:rsid w:val="008B5E08"/>
    <w:rsid w:val="008B5E59"/>
    <w:rsid w:val="008B63FB"/>
    <w:rsid w:val="008C2BF4"/>
    <w:rsid w:val="008C4947"/>
    <w:rsid w:val="008C5CF2"/>
    <w:rsid w:val="008D1225"/>
    <w:rsid w:val="008D1BC8"/>
    <w:rsid w:val="008D4480"/>
    <w:rsid w:val="008D577F"/>
    <w:rsid w:val="008D6CCD"/>
    <w:rsid w:val="008D6D08"/>
    <w:rsid w:val="008D7D8E"/>
    <w:rsid w:val="008E2012"/>
    <w:rsid w:val="008E4202"/>
    <w:rsid w:val="008E4BAA"/>
    <w:rsid w:val="008E628A"/>
    <w:rsid w:val="008E6449"/>
    <w:rsid w:val="008E67E7"/>
    <w:rsid w:val="008E6D6F"/>
    <w:rsid w:val="008E79E5"/>
    <w:rsid w:val="008F0043"/>
    <w:rsid w:val="008F20CF"/>
    <w:rsid w:val="008F2339"/>
    <w:rsid w:val="008F27AB"/>
    <w:rsid w:val="008F283E"/>
    <w:rsid w:val="008F306B"/>
    <w:rsid w:val="008F43D1"/>
    <w:rsid w:val="008F53B8"/>
    <w:rsid w:val="008F5B31"/>
    <w:rsid w:val="00903778"/>
    <w:rsid w:val="00904DC4"/>
    <w:rsid w:val="009065BD"/>
    <w:rsid w:val="00906DF3"/>
    <w:rsid w:val="009125F7"/>
    <w:rsid w:val="009138F7"/>
    <w:rsid w:val="00921791"/>
    <w:rsid w:val="009244E6"/>
    <w:rsid w:val="00924AEE"/>
    <w:rsid w:val="00924F27"/>
    <w:rsid w:val="009250AE"/>
    <w:rsid w:val="009274FA"/>
    <w:rsid w:val="009313DB"/>
    <w:rsid w:val="0093152B"/>
    <w:rsid w:val="00931A3A"/>
    <w:rsid w:val="00931DAA"/>
    <w:rsid w:val="0093324F"/>
    <w:rsid w:val="00933295"/>
    <w:rsid w:val="00934418"/>
    <w:rsid w:val="00936C23"/>
    <w:rsid w:val="00942E4D"/>
    <w:rsid w:val="0095247A"/>
    <w:rsid w:val="00953A36"/>
    <w:rsid w:val="00955559"/>
    <w:rsid w:val="009572A8"/>
    <w:rsid w:val="00960278"/>
    <w:rsid w:val="00960C15"/>
    <w:rsid w:val="00961105"/>
    <w:rsid w:val="0096295F"/>
    <w:rsid w:val="00962B5A"/>
    <w:rsid w:val="00964942"/>
    <w:rsid w:val="009659F0"/>
    <w:rsid w:val="00965A0E"/>
    <w:rsid w:val="00965CCA"/>
    <w:rsid w:val="009662B6"/>
    <w:rsid w:val="009751AB"/>
    <w:rsid w:val="009774DA"/>
    <w:rsid w:val="009838D7"/>
    <w:rsid w:val="00984333"/>
    <w:rsid w:val="009844C5"/>
    <w:rsid w:val="00984B43"/>
    <w:rsid w:val="009851E3"/>
    <w:rsid w:val="0098664E"/>
    <w:rsid w:val="00994A91"/>
    <w:rsid w:val="00994AC0"/>
    <w:rsid w:val="009A142E"/>
    <w:rsid w:val="009A1D4B"/>
    <w:rsid w:val="009A2DAE"/>
    <w:rsid w:val="009A3264"/>
    <w:rsid w:val="009A3BCA"/>
    <w:rsid w:val="009A459C"/>
    <w:rsid w:val="009A4C52"/>
    <w:rsid w:val="009A4D34"/>
    <w:rsid w:val="009A6335"/>
    <w:rsid w:val="009A6908"/>
    <w:rsid w:val="009A727C"/>
    <w:rsid w:val="009A7AE0"/>
    <w:rsid w:val="009B1F6D"/>
    <w:rsid w:val="009B3AF0"/>
    <w:rsid w:val="009B3F34"/>
    <w:rsid w:val="009B4C33"/>
    <w:rsid w:val="009B55D1"/>
    <w:rsid w:val="009B6DFE"/>
    <w:rsid w:val="009B791E"/>
    <w:rsid w:val="009C16B2"/>
    <w:rsid w:val="009C2426"/>
    <w:rsid w:val="009C320F"/>
    <w:rsid w:val="009C343E"/>
    <w:rsid w:val="009C38CD"/>
    <w:rsid w:val="009C4FC1"/>
    <w:rsid w:val="009C5499"/>
    <w:rsid w:val="009C55B6"/>
    <w:rsid w:val="009C5CA3"/>
    <w:rsid w:val="009C6D8A"/>
    <w:rsid w:val="009D0A07"/>
    <w:rsid w:val="009D2801"/>
    <w:rsid w:val="009D5E45"/>
    <w:rsid w:val="009D7AC3"/>
    <w:rsid w:val="009E117D"/>
    <w:rsid w:val="009E222C"/>
    <w:rsid w:val="009E2AAB"/>
    <w:rsid w:val="009E2BC9"/>
    <w:rsid w:val="009E5173"/>
    <w:rsid w:val="009F45FE"/>
    <w:rsid w:val="009F4C73"/>
    <w:rsid w:val="009F5E37"/>
    <w:rsid w:val="009F7447"/>
    <w:rsid w:val="00A007A5"/>
    <w:rsid w:val="00A00D72"/>
    <w:rsid w:val="00A0144A"/>
    <w:rsid w:val="00A062EC"/>
    <w:rsid w:val="00A06435"/>
    <w:rsid w:val="00A0709C"/>
    <w:rsid w:val="00A073D6"/>
    <w:rsid w:val="00A07A23"/>
    <w:rsid w:val="00A1282B"/>
    <w:rsid w:val="00A13396"/>
    <w:rsid w:val="00A17E62"/>
    <w:rsid w:val="00A20E42"/>
    <w:rsid w:val="00A233D1"/>
    <w:rsid w:val="00A25FD6"/>
    <w:rsid w:val="00A2639C"/>
    <w:rsid w:val="00A3209A"/>
    <w:rsid w:val="00A3242C"/>
    <w:rsid w:val="00A33962"/>
    <w:rsid w:val="00A34F30"/>
    <w:rsid w:val="00A35030"/>
    <w:rsid w:val="00A35511"/>
    <w:rsid w:val="00A35584"/>
    <w:rsid w:val="00A37025"/>
    <w:rsid w:val="00A41A0F"/>
    <w:rsid w:val="00A4563F"/>
    <w:rsid w:val="00A459BA"/>
    <w:rsid w:val="00A45FAF"/>
    <w:rsid w:val="00A464E7"/>
    <w:rsid w:val="00A5072F"/>
    <w:rsid w:val="00A53DF3"/>
    <w:rsid w:val="00A55C5A"/>
    <w:rsid w:val="00A57B00"/>
    <w:rsid w:val="00A602F1"/>
    <w:rsid w:val="00A62D49"/>
    <w:rsid w:val="00A63BE3"/>
    <w:rsid w:val="00A657AA"/>
    <w:rsid w:val="00A65FC1"/>
    <w:rsid w:val="00A66D25"/>
    <w:rsid w:val="00A70D8C"/>
    <w:rsid w:val="00A7378C"/>
    <w:rsid w:val="00A74B10"/>
    <w:rsid w:val="00A7588B"/>
    <w:rsid w:val="00A7696E"/>
    <w:rsid w:val="00A80F11"/>
    <w:rsid w:val="00A81108"/>
    <w:rsid w:val="00A81404"/>
    <w:rsid w:val="00A8161D"/>
    <w:rsid w:val="00A81D29"/>
    <w:rsid w:val="00A83F29"/>
    <w:rsid w:val="00A85F2A"/>
    <w:rsid w:val="00A90994"/>
    <w:rsid w:val="00A90F84"/>
    <w:rsid w:val="00A923C5"/>
    <w:rsid w:val="00A92565"/>
    <w:rsid w:val="00A95256"/>
    <w:rsid w:val="00A95464"/>
    <w:rsid w:val="00AA024C"/>
    <w:rsid w:val="00AA52AA"/>
    <w:rsid w:val="00AA6B0B"/>
    <w:rsid w:val="00AB0CCB"/>
    <w:rsid w:val="00AB0CE1"/>
    <w:rsid w:val="00AB365A"/>
    <w:rsid w:val="00AC0831"/>
    <w:rsid w:val="00AC0E09"/>
    <w:rsid w:val="00AC342B"/>
    <w:rsid w:val="00AC3BC1"/>
    <w:rsid w:val="00AC3E29"/>
    <w:rsid w:val="00AC4BEF"/>
    <w:rsid w:val="00AC739E"/>
    <w:rsid w:val="00AD011D"/>
    <w:rsid w:val="00AD7E89"/>
    <w:rsid w:val="00AE177C"/>
    <w:rsid w:val="00AE1D92"/>
    <w:rsid w:val="00AE413B"/>
    <w:rsid w:val="00AE5F35"/>
    <w:rsid w:val="00AE602E"/>
    <w:rsid w:val="00AE6146"/>
    <w:rsid w:val="00AE6932"/>
    <w:rsid w:val="00AE6E1F"/>
    <w:rsid w:val="00AE78C7"/>
    <w:rsid w:val="00AF01F7"/>
    <w:rsid w:val="00AF04E3"/>
    <w:rsid w:val="00AF1361"/>
    <w:rsid w:val="00AF2241"/>
    <w:rsid w:val="00AF3DF5"/>
    <w:rsid w:val="00AF6884"/>
    <w:rsid w:val="00AF72F4"/>
    <w:rsid w:val="00AF76E0"/>
    <w:rsid w:val="00AF788E"/>
    <w:rsid w:val="00B004A1"/>
    <w:rsid w:val="00B04965"/>
    <w:rsid w:val="00B0530C"/>
    <w:rsid w:val="00B05853"/>
    <w:rsid w:val="00B12975"/>
    <w:rsid w:val="00B131A2"/>
    <w:rsid w:val="00B17515"/>
    <w:rsid w:val="00B202B3"/>
    <w:rsid w:val="00B21366"/>
    <w:rsid w:val="00B22553"/>
    <w:rsid w:val="00B24225"/>
    <w:rsid w:val="00B269D6"/>
    <w:rsid w:val="00B279E3"/>
    <w:rsid w:val="00B30199"/>
    <w:rsid w:val="00B30381"/>
    <w:rsid w:val="00B3051B"/>
    <w:rsid w:val="00B31ECB"/>
    <w:rsid w:val="00B32610"/>
    <w:rsid w:val="00B328D5"/>
    <w:rsid w:val="00B3329D"/>
    <w:rsid w:val="00B33841"/>
    <w:rsid w:val="00B3393E"/>
    <w:rsid w:val="00B400C7"/>
    <w:rsid w:val="00B407A3"/>
    <w:rsid w:val="00B408AA"/>
    <w:rsid w:val="00B40BEB"/>
    <w:rsid w:val="00B40C09"/>
    <w:rsid w:val="00B41B90"/>
    <w:rsid w:val="00B423FA"/>
    <w:rsid w:val="00B42B32"/>
    <w:rsid w:val="00B457EB"/>
    <w:rsid w:val="00B47C98"/>
    <w:rsid w:val="00B5079E"/>
    <w:rsid w:val="00B50C62"/>
    <w:rsid w:val="00B523C9"/>
    <w:rsid w:val="00B55991"/>
    <w:rsid w:val="00B55FC8"/>
    <w:rsid w:val="00B61184"/>
    <w:rsid w:val="00B616A2"/>
    <w:rsid w:val="00B6235A"/>
    <w:rsid w:val="00B646A4"/>
    <w:rsid w:val="00B64EEF"/>
    <w:rsid w:val="00B6564E"/>
    <w:rsid w:val="00B65AFB"/>
    <w:rsid w:val="00B6641C"/>
    <w:rsid w:val="00B66526"/>
    <w:rsid w:val="00B67BC8"/>
    <w:rsid w:val="00B72BD4"/>
    <w:rsid w:val="00B73826"/>
    <w:rsid w:val="00B77829"/>
    <w:rsid w:val="00B82390"/>
    <w:rsid w:val="00B82FDC"/>
    <w:rsid w:val="00B830F4"/>
    <w:rsid w:val="00B84FA5"/>
    <w:rsid w:val="00B855F0"/>
    <w:rsid w:val="00B8573D"/>
    <w:rsid w:val="00B85D67"/>
    <w:rsid w:val="00B85E26"/>
    <w:rsid w:val="00B90838"/>
    <w:rsid w:val="00B91208"/>
    <w:rsid w:val="00B91428"/>
    <w:rsid w:val="00B95330"/>
    <w:rsid w:val="00B95EC6"/>
    <w:rsid w:val="00B969EB"/>
    <w:rsid w:val="00B973D4"/>
    <w:rsid w:val="00BA1F8C"/>
    <w:rsid w:val="00BA2518"/>
    <w:rsid w:val="00BA4705"/>
    <w:rsid w:val="00BA4AC1"/>
    <w:rsid w:val="00BA4EB2"/>
    <w:rsid w:val="00BA4F79"/>
    <w:rsid w:val="00BA57AC"/>
    <w:rsid w:val="00BA712C"/>
    <w:rsid w:val="00BB0395"/>
    <w:rsid w:val="00BB1E0E"/>
    <w:rsid w:val="00BB21CE"/>
    <w:rsid w:val="00BB25AD"/>
    <w:rsid w:val="00BB433F"/>
    <w:rsid w:val="00BC1455"/>
    <w:rsid w:val="00BC275B"/>
    <w:rsid w:val="00BC30C6"/>
    <w:rsid w:val="00BC3362"/>
    <w:rsid w:val="00BC547A"/>
    <w:rsid w:val="00BC73F2"/>
    <w:rsid w:val="00BC7901"/>
    <w:rsid w:val="00BC7E82"/>
    <w:rsid w:val="00BD3B9C"/>
    <w:rsid w:val="00BD4056"/>
    <w:rsid w:val="00BE1BEF"/>
    <w:rsid w:val="00BE290E"/>
    <w:rsid w:val="00BE2A03"/>
    <w:rsid w:val="00BE2AD3"/>
    <w:rsid w:val="00BE32F9"/>
    <w:rsid w:val="00BE3820"/>
    <w:rsid w:val="00BE430B"/>
    <w:rsid w:val="00BE5211"/>
    <w:rsid w:val="00BE6D70"/>
    <w:rsid w:val="00BE7A15"/>
    <w:rsid w:val="00BF07B3"/>
    <w:rsid w:val="00BF2055"/>
    <w:rsid w:val="00BF5FCD"/>
    <w:rsid w:val="00BF6592"/>
    <w:rsid w:val="00BF7D9B"/>
    <w:rsid w:val="00C01010"/>
    <w:rsid w:val="00C02763"/>
    <w:rsid w:val="00C03350"/>
    <w:rsid w:val="00C05F18"/>
    <w:rsid w:val="00C11434"/>
    <w:rsid w:val="00C12C3B"/>
    <w:rsid w:val="00C1358C"/>
    <w:rsid w:val="00C1502A"/>
    <w:rsid w:val="00C20B76"/>
    <w:rsid w:val="00C22888"/>
    <w:rsid w:val="00C253B8"/>
    <w:rsid w:val="00C2758C"/>
    <w:rsid w:val="00C278EF"/>
    <w:rsid w:val="00C30CA2"/>
    <w:rsid w:val="00C32B5F"/>
    <w:rsid w:val="00C33C81"/>
    <w:rsid w:val="00C33E77"/>
    <w:rsid w:val="00C34F82"/>
    <w:rsid w:val="00C40161"/>
    <w:rsid w:val="00C4205D"/>
    <w:rsid w:val="00C436A5"/>
    <w:rsid w:val="00C47A0D"/>
    <w:rsid w:val="00C47BD3"/>
    <w:rsid w:val="00C51ED5"/>
    <w:rsid w:val="00C54C31"/>
    <w:rsid w:val="00C54CF5"/>
    <w:rsid w:val="00C56C4A"/>
    <w:rsid w:val="00C61417"/>
    <w:rsid w:val="00C615AF"/>
    <w:rsid w:val="00C62E69"/>
    <w:rsid w:val="00C64F82"/>
    <w:rsid w:val="00C654D4"/>
    <w:rsid w:val="00C65867"/>
    <w:rsid w:val="00C72CE9"/>
    <w:rsid w:val="00C73470"/>
    <w:rsid w:val="00C73790"/>
    <w:rsid w:val="00C752BB"/>
    <w:rsid w:val="00C76AEA"/>
    <w:rsid w:val="00C81D0C"/>
    <w:rsid w:val="00C829DB"/>
    <w:rsid w:val="00C84CCC"/>
    <w:rsid w:val="00C85D21"/>
    <w:rsid w:val="00C871D7"/>
    <w:rsid w:val="00C873B5"/>
    <w:rsid w:val="00C873FC"/>
    <w:rsid w:val="00C922AB"/>
    <w:rsid w:val="00C92EFB"/>
    <w:rsid w:val="00C9315A"/>
    <w:rsid w:val="00C93CA4"/>
    <w:rsid w:val="00C9464D"/>
    <w:rsid w:val="00C94CA8"/>
    <w:rsid w:val="00C9586D"/>
    <w:rsid w:val="00CA1693"/>
    <w:rsid w:val="00CA1B26"/>
    <w:rsid w:val="00CA34D8"/>
    <w:rsid w:val="00CA44A3"/>
    <w:rsid w:val="00CA7E8E"/>
    <w:rsid w:val="00CB05BD"/>
    <w:rsid w:val="00CB2482"/>
    <w:rsid w:val="00CB2A2D"/>
    <w:rsid w:val="00CB3E0F"/>
    <w:rsid w:val="00CB55DB"/>
    <w:rsid w:val="00CB5CEB"/>
    <w:rsid w:val="00CB5D6B"/>
    <w:rsid w:val="00CC0864"/>
    <w:rsid w:val="00CC0A5C"/>
    <w:rsid w:val="00CC400E"/>
    <w:rsid w:val="00CC4766"/>
    <w:rsid w:val="00CC526A"/>
    <w:rsid w:val="00CC7000"/>
    <w:rsid w:val="00CD1600"/>
    <w:rsid w:val="00CD2FD2"/>
    <w:rsid w:val="00CD49CD"/>
    <w:rsid w:val="00CD4DC0"/>
    <w:rsid w:val="00CD594E"/>
    <w:rsid w:val="00CD5C89"/>
    <w:rsid w:val="00CD643B"/>
    <w:rsid w:val="00CD6B8E"/>
    <w:rsid w:val="00CE009A"/>
    <w:rsid w:val="00CE43BD"/>
    <w:rsid w:val="00CE51A9"/>
    <w:rsid w:val="00CE67A4"/>
    <w:rsid w:val="00CE6D75"/>
    <w:rsid w:val="00CE6EF9"/>
    <w:rsid w:val="00CE7E2D"/>
    <w:rsid w:val="00CF0460"/>
    <w:rsid w:val="00CF1F52"/>
    <w:rsid w:val="00CF3358"/>
    <w:rsid w:val="00CF4562"/>
    <w:rsid w:val="00CF52CB"/>
    <w:rsid w:val="00D03C16"/>
    <w:rsid w:val="00D04658"/>
    <w:rsid w:val="00D072CE"/>
    <w:rsid w:val="00D072D3"/>
    <w:rsid w:val="00D07828"/>
    <w:rsid w:val="00D07A5E"/>
    <w:rsid w:val="00D10375"/>
    <w:rsid w:val="00D118A3"/>
    <w:rsid w:val="00D1230F"/>
    <w:rsid w:val="00D13825"/>
    <w:rsid w:val="00D13FB0"/>
    <w:rsid w:val="00D15534"/>
    <w:rsid w:val="00D15584"/>
    <w:rsid w:val="00D1583C"/>
    <w:rsid w:val="00D15917"/>
    <w:rsid w:val="00D17C33"/>
    <w:rsid w:val="00D17C75"/>
    <w:rsid w:val="00D24180"/>
    <w:rsid w:val="00D27F13"/>
    <w:rsid w:val="00D30DA0"/>
    <w:rsid w:val="00D3422C"/>
    <w:rsid w:val="00D347D9"/>
    <w:rsid w:val="00D35118"/>
    <w:rsid w:val="00D3528C"/>
    <w:rsid w:val="00D35C74"/>
    <w:rsid w:val="00D35DFA"/>
    <w:rsid w:val="00D363EC"/>
    <w:rsid w:val="00D40F3E"/>
    <w:rsid w:val="00D4175C"/>
    <w:rsid w:val="00D4379B"/>
    <w:rsid w:val="00D43C69"/>
    <w:rsid w:val="00D44FA2"/>
    <w:rsid w:val="00D45BC5"/>
    <w:rsid w:val="00D45C1E"/>
    <w:rsid w:val="00D4736C"/>
    <w:rsid w:val="00D47ACC"/>
    <w:rsid w:val="00D50EF7"/>
    <w:rsid w:val="00D528FB"/>
    <w:rsid w:val="00D52EE4"/>
    <w:rsid w:val="00D53506"/>
    <w:rsid w:val="00D5533A"/>
    <w:rsid w:val="00D55408"/>
    <w:rsid w:val="00D57CBE"/>
    <w:rsid w:val="00D61065"/>
    <w:rsid w:val="00D62539"/>
    <w:rsid w:val="00D63091"/>
    <w:rsid w:val="00D64496"/>
    <w:rsid w:val="00D67416"/>
    <w:rsid w:val="00D72548"/>
    <w:rsid w:val="00D725BA"/>
    <w:rsid w:val="00D729E7"/>
    <w:rsid w:val="00D72D1C"/>
    <w:rsid w:val="00D7364B"/>
    <w:rsid w:val="00D73CF7"/>
    <w:rsid w:val="00D73F76"/>
    <w:rsid w:val="00D74C99"/>
    <w:rsid w:val="00D763B3"/>
    <w:rsid w:val="00D76AE4"/>
    <w:rsid w:val="00D77150"/>
    <w:rsid w:val="00D8148D"/>
    <w:rsid w:val="00D836EA"/>
    <w:rsid w:val="00D83880"/>
    <w:rsid w:val="00D84BEF"/>
    <w:rsid w:val="00D86720"/>
    <w:rsid w:val="00D91395"/>
    <w:rsid w:val="00D92EA1"/>
    <w:rsid w:val="00DA0AB3"/>
    <w:rsid w:val="00DA6B91"/>
    <w:rsid w:val="00DA6BB7"/>
    <w:rsid w:val="00DA7A4E"/>
    <w:rsid w:val="00DB0E34"/>
    <w:rsid w:val="00DB1719"/>
    <w:rsid w:val="00DB31BD"/>
    <w:rsid w:val="00DB3B72"/>
    <w:rsid w:val="00DB41BA"/>
    <w:rsid w:val="00DB71AF"/>
    <w:rsid w:val="00DC0C1D"/>
    <w:rsid w:val="00DC4EDD"/>
    <w:rsid w:val="00DC5353"/>
    <w:rsid w:val="00DC54D6"/>
    <w:rsid w:val="00DC5E1B"/>
    <w:rsid w:val="00DC5FE7"/>
    <w:rsid w:val="00DD180F"/>
    <w:rsid w:val="00DD554F"/>
    <w:rsid w:val="00DD6F1A"/>
    <w:rsid w:val="00DE01A1"/>
    <w:rsid w:val="00DE05FE"/>
    <w:rsid w:val="00DE17C1"/>
    <w:rsid w:val="00DE1F5A"/>
    <w:rsid w:val="00DE4786"/>
    <w:rsid w:val="00DE4886"/>
    <w:rsid w:val="00DE50F2"/>
    <w:rsid w:val="00DE5E04"/>
    <w:rsid w:val="00DE611F"/>
    <w:rsid w:val="00DE7294"/>
    <w:rsid w:val="00DE7FA3"/>
    <w:rsid w:val="00DF0348"/>
    <w:rsid w:val="00DF0AB5"/>
    <w:rsid w:val="00E02DD3"/>
    <w:rsid w:val="00E04698"/>
    <w:rsid w:val="00E1006B"/>
    <w:rsid w:val="00E10A6E"/>
    <w:rsid w:val="00E13A69"/>
    <w:rsid w:val="00E26F19"/>
    <w:rsid w:val="00E30205"/>
    <w:rsid w:val="00E30393"/>
    <w:rsid w:val="00E31D00"/>
    <w:rsid w:val="00E329BE"/>
    <w:rsid w:val="00E35624"/>
    <w:rsid w:val="00E3633F"/>
    <w:rsid w:val="00E4046D"/>
    <w:rsid w:val="00E40C32"/>
    <w:rsid w:val="00E421E4"/>
    <w:rsid w:val="00E44EEB"/>
    <w:rsid w:val="00E47A84"/>
    <w:rsid w:val="00E50DDE"/>
    <w:rsid w:val="00E51275"/>
    <w:rsid w:val="00E52D30"/>
    <w:rsid w:val="00E534A4"/>
    <w:rsid w:val="00E53750"/>
    <w:rsid w:val="00E54129"/>
    <w:rsid w:val="00E57D02"/>
    <w:rsid w:val="00E6034F"/>
    <w:rsid w:val="00E605DA"/>
    <w:rsid w:val="00E60F24"/>
    <w:rsid w:val="00E71107"/>
    <w:rsid w:val="00E71D07"/>
    <w:rsid w:val="00E71E82"/>
    <w:rsid w:val="00E74146"/>
    <w:rsid w:val="00E80717"/>
    <w:rsid w:val="00E822B0"/>
    <w:rsid w:val="00E82CF0"/>
    <w:rsid w:val="00E84293"/>
    <w:rsid w:val="00E85307"/>
    <w:rsid w:val="00E8653D"/>
    <w:rsid w:val="00E869ED"/>
    <w:rsid w:val="00E905A2"/>
    <w:rsid w:val="00E93069"/>
    <w:rsid w:val="00E95FCE"/>
    <w:rsid w:val="00E9625B"/>
    <w:rsid w:val="00EA24DD"/>
    <w:rsid w:val="00EA375E"/>
    <w:rsid w:val="00EA6249"/>
    <w:rsid w:val="00EA693C"/>
    <w:rsid w:val="00EB004E"/>
    <w:rsid w:val="00EB065C"/>
    <w:rsid w:val="00EB2DC6"/>
    <w:rsid w:val="00EB46F8"/>
    <w:rsid w:val="00EB47B3"/>
    <w:rsid w:val="00EB4DA3"/>
    <w:rsid w:val="00EC037E"/>
    <w:rsid w:val="00EC31B9"/>
    <w:rsid w:val="00EC61B8"/>
    <w:rsid w:val="00ED0321"/>
    <w:rsid w:val="00ED0A79"/>
    <w:rsid w:val="00ED0F43"/>
    <w:rsid w:val="00ED1CE7"/>
    <w:rsid w:val="00ED2918"/>
    <w:rsid w:val="00ED5191"/>
    <w:rsid w:val="00ED5895"/>
    <w:rsid w:val="00ED787B"/>
    <w:rsid w:val="00EE158B"/>
    <w:rsid w:val="00EE3420"/>
    <w:rsid w:val="00EE3B67"/>
    <w:rsid w:val="00EE5917"/>
    <w:rsid w:val="00EE6875"/>
    <w:rsid w:val="00EF242E"/>
    <w:rsid w:val="00EF4ECB"/>
    <w:rsid w:val="00EF5121"/>
    <w:rsid w:val="00EF559F"/>
    <w:rsid w:val="00EF5945"/>
    <w:rsid w:val="00EF7167"/>
    <w:rsid w:val="00EF71DA"/>
    <w:rsid w:val="00EF7447"/>
    <w:rsid w:val="00F0016A"/>
    <w:rsid w:val="00F02BEE"/>
    <w:rsid w:val="00F0513D"/>
    <w:rsid w:val="00F05BED"/>
    <w:rsid w:val="00F07941"/>
    <w:rsid w:val="00F07E21"/>
    <w:rsid w:val="00F109D6"/>
    <w:rsid w:val="00F1228A"/>
    <w:rsid w:val="00F12534"/>
    <w:rsid w:val="00F13918"/>
    <w:rsid w:val="00F14DE9"/>
    <w:rsid w:val="00F15E0F"/>
    <w:rsid w:val="00F15FF9"/>
    <w:rsid w:val="00F2043E"/>
    <w:rsid w:val="00F219D9"/>
    <w:rsid w:val="00F22430"/>
    <w:rsid w:val="00F22CC0"/>
    <w:rsid w:val="00F234CA"/>
    <w:rsid w:val="00F2417F"/>
    <w:rsid w:val="00F2549D"/>
    <w:rsid w:val="00F25B1D"/>
    <w:rsid w:val="00F26DCE"/>
    <w:rsid w:val="00F270A7"/>
    <w:rsid w:val="00F27B16"/>
    <w:rsid w:val="00F27CE1"/>
    <w:rsid w:val="00F3385A"/>
    <w:rsid w:val="00F33922"/>
    <w:rsid w:val="00F33D7D"/>
    <w:rsid w:val="00F343EB"/>
    <w:rsid w:val="00F36439"/>
    <w:rsid w:val="00F435AD"/>
    <w:rsid w:val="00F43B30"/>
    <w:rsid w:val="00F43E65"/>
    <w:rsid w:val="00F46016"/>
    <w:rsid w:val="00F46B3A"/>
    <w:rsid w:val="00F5170D"/>
    <w:rsid w:val="00F51802"/>
    <w:rsid w:val="00F5444C"/>
    <w:rsid w:val="00F54A07"/>
    <w:rsid w:val="00F54BCB"/>
    <w:rsid w:val="00F5628C"/>
    <w:rsid w:val="00F628FC"/>
    <w:rsid w:val="00F64B7A"/>
    <w:rsid w:val="00F659DA"/>
    <w:rsid w:val="00F6613F"/>
    <w:rsid w:val="00F70CB9"/>
    <w:rsid w:val="00F7113F"/>
    <w:rsid w:val="00F728B5"/>
    <w:rsid w:val="00F74D79"/>
    <w:rsid w:val="00F762E4"/>
    <w:rsid w:val="00F77332"/>
    <w:rsid w:val="00F77867"/>
    <w:rsid w:val="00F77EE5"/>
    <w:rsid w:val="00F8099F"/>
    <w:rsid w:val="00F8106D"/>
    <w:rsid w:val="00F8298B"/>
    <w:rsid w:val="00F83BD6"/>
    <w:rsid w:val="00F8443D"/>
    <w:rsid w:val="00F86931"/>
    <w:rsid w:val="00F90B2C"/>
    <w:rsid w:val="00F90EF4"/>
    <w:rsid w:val="00F927A6"/>
    <w:rsid w:val="00F93C94"/>
    <w:rsid w:val="00F9622F"/>
    <w:rsid w:val="00F96AA5"/>
    <w:rsid w:val="00FA2BF0"/>
    <w:rsid w:val="00FA569D"/>
    <w:rsid w:val="00FA6EF0"/>
    <w:rsid w:val="00FA7B3C"/>
    <w:rsid w:val="00FB56CD"/>
    <w:rsid w:val="00FB59CC"/>
    <w:rsid w:val="00FB79E7"/>
    <w:rsid w:val="00FC02A2"/>
    <w:rsid w:val="00FC214E"/>
    <w:rsid w:val="00FC394D"/>
    <w:rsid w:val="00FC4269"/>
    <w:rsid w:val="00FC487A"/>
    <w:rsid w:val="00FC50B7"/>
    <w:rsid w:val="00FC5877"/>
    <w:rsid w:val="00FC5F04"/>
    <w:rsid w:val="00FD04E1"/>
    <w:rsid w:val="00FD1E12"/>
    <w:rsid w:val="00FD385D"/>
    <w:rsid w:val="00FD41DC"/>
    <w:rsid w:val="00FE25FD"/>
    <w:rsid w:val="00FE5240"/>
    <w:rsid w:val="00FE5650"/>
    <w:rsid w:val="00FE5CBE"/>
    <w:rsid w:val="00FE6BA8"/>
    <w:rsid w:val="00FE733D"/>
    <w:rsid w:val="00FF01E6"/>
    <w:rsid w:val="00FF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A3EF2BE"/>
  <w15:chartTrackingRefBased/>
  <w15:docId w15:val="{56BC35C9-6C24-4C02-A155-16CACF38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9" w:qFormat="1"/>
    <w:lsdException w:name="heading 2" w:semiHidden="1" w:uiPriority="5" w:unhideWhenUsed="1" w:qFormat="1"/>
    <w:lsdException w:name="heading 3" w:semiHidden="1" w:uiPriority="5" w:unhideWhenUsed="1" w:qFormat="1"/>
    <w:lsdException w:name="heading 4" w:semiHidden="1" w:uiPriority="5" w:unhideWhenUsed="1" w:qFormat="1"/>
    <w:lsdException w:name="heading 5" w:semiHidden="1" w:uiPriority="5" w:qFormat="1"/>
    <w:lsdException w:name="heading 6" w:semiHidden="1" w:uiPriority="5" w:qFormat="1"/>
    <w:lsdException w:name="heading 7" w:semiHidden="1" w:uiPriority="5" w:qFormat="1"/>
    <w:lsdException w:name="heading 8" w:semiHidden="1" w:uiPriority="5" w:qFormat="1"/>
    <w:lsdException w:name="heading 9" w:semiHidden="1" w:uiPriority="5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9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8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CF4562"/>
    <w:pPr>
      <w:spacing w:before="100" w:beforeAutospacing="1" w:after="200" w:line="276" w:lineRule="auto"/>
    </w:pPr>
    <w:rPr>
      <w:rFonts w:ascii="Verdana" w:eastAsia="Times New Roman" w:hAnsi="Verdana" w:cs="Times New Roman"/>
      <w:sz w:val="20"/>
      <w:szCs w:val="24"/>
      <w:lang w:eastAsia="nl-BE"/>
    </w:rPr>
  </w:style>
  <w:style w:type="paragraph" w:styleId="Heading1">
    <w:name w:val="heading 1"/>
    <w:basedOn w:val="Normal"/>
    <w:next w:val="Heading2"/>
    <w:link w:val="Heading1Char"/>
    <w:uiPriority w:val="5"/>
    <w:qFormat/>
    <w:rsid w:val="005B460B"/>
    <w:pPr>
      <w:keepNext/>
      <w:keepLines/>
      <w:pageBreakBefore/>
      <w:numPr>
        <w:numId w:val="2"/>
      </w:numPr>
      <w:tabs>
        <w:tab w:val="clear" w:pos="857"/>
        <w:tab w:val="left" w:pos="737"/>
      </w:tabs>
      <w:suppressAutoHyphens/>
      <w:spacing w:before="0" w:beforeAutospacing="0" w:after="240" w:line="240" w:lineRule="auto"/>
      <w:ind w:left="432"/>
      <w:outlineLvl w:val="0"/>
    </w:pPr>
    <w:rPr>
      <w:rFonts w:cs="Arial"/>
      <w:b/>
      <w:bCs/>
      <w:color w:val="F04C03" w:themeColor="accent2"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5"/>
    <w:qFormat/>
    <w:rsid w:val="005B460B"/>
    <w:pPr>
      <w:keepNext/>
      <w:keepLines/>
      <w:numPr>
        <w:ilvl w:val="1"/>
        <w:numId w:val="2"/>
      </w:numPr>
      <w:tabs>
        <w:tab w:val="left" w:pos="737"/>
      </w:tabs>
      <w:suppressAutoHyphens/>
      <w:spacing w:before="480" w:beforeAutospacing="0"/>
      <w:outlineLvl w:val="1"/>
    </w:pPr>
    <w:rPr>
      <w:rFonts w:cs="Arial"/>
      <w:b/>
      <w:bCs/>
      <w:iCs/>
      <w:color w:val="00A0AE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5"/>
    <w:qFormat/>
    <w:rsid w:val="005B460B"/>
    <w:pPr>
      <w:keepNext/>
      <w:keepLines/>
      <w:numPr>
        <w:ilvl w:val="2"/>
        <w:numId w:val="2"/>
      </w:numPr>
      <w:tabs>
        <w:tab w:val="clear" w:pos="720"/>
        <w:tab w:val="left" w:pos="737"/>
      </w:tabs>
      <w:suppressAutoHyphens/>
      <w:spacing w:before="240" w:beforeAutospacing="0"/>
      <w:outlineLvl w:val="2"/>
    </w:pPr>
    <w:rPr>
      <w:rFonts w:cs="Arial"/>
      <w:b/>
      <w:bCs/>
      <w:color w:val="00A0AE" w:themeColor="accent1"/>
      <w:sz w:val="22"/>
      <w:szCs w:val="26"/>
    </w:rPr>
  </w:style>
  <w:style w:type="paragraph" w:styleId="Heading4">
    <w:name w:val="heading 4"/>
    <w:basedOn w:val="Normal"/>
    <w:next w:val="Normal"/>
    <w:link w:val="Heading4Char"/>
    <w:uiPriority w:val="5"/>
    <w:qFormat/>
    <w:rsid w:val="005B460B"/>
    <w:pPr>
      <w:keepNext/>
      <w:keepLines/>
      <w:numPr>
        <w:ilvl w:val="3"/>
        <w:numId w:val="2"/>
      </w:numPr>
      <w:tabs>
        <w:tab w:val="clear" w:pos="864"/>
        <w:tab w:val="left" w:pos="862"/>
      </w:tabs>
      <w:spacing w:before="240" w:beforeAutospacing="0" w:after="240"/>
      <w:outlineLvl w:val="3"/>
    </w:pPr>
    <w:rPr>
      <w:b/>
      <w:bCs/>
      <w:color w:val="00A0AE" w:themeColor="accen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kstCursief">
    <w:name w:val="Tekst Cursief"/>
    <w:basedOn w:val="DefaultParagraphFont"/>
    <w:rsid w:val="005B460B"/>
    <w:rPr>
      <w:i/>
    </w:rPr>
  </w:style>
  <w:style w:type="character" w:customStyle="1" w:styleId="TekstVet">
    <w:name w:val="Tekst Vet"/>
    <w:basedOn w:val="DefaultParagraphFont"/>
    <w:rsid w:val="005B460B"/>
    <w:rPr>
      <w:b/>
    </w:rPr>
  </w:style>
  <w:style w:type="paragraph" w:styleId="ListParagraph">
    <w:name w:val="List Paragraph"/>
    <w:basedOn w:val="Normal"/>
    <w:uiPriority w:val="12"/>
    <w:qFormat/>
    <w:rsid w:val="005B460B"/>
    <w:pPr>
      <w:ind w:left="720"/>
      <w:contextualSpacing/>
    </w:pPr>
  </w:style>
  <w:style w:type="paragraph" w:customStyle="1" w:styleId="Kop1zondernummer">
    <w:name w:val="Kop  1 zonder nummer"/>
    <w:basedOn w:val="Normal"/>
    <w:next w:val="Normal"/>
    <w:uiPriority w:val="6"/>
    <w:qFormat/>
    <w:rsid w:val="00D4736C"/>
    <w:pPr>
      <w:keepNext/>
      <w:keepLines/>
      <w:pageBreakBefore/>
      <w:suppressAutoHyphens/>
      <w:spacing w:line="240" w:lineRule="auto"/>
      <w:contextualSpacing/>
      <w:outlineLvl w:val="0"/>
    </w:pPr>
    <w:rPr>
      <w:rFonts w:cs="Arial"/>
      <w:b/>
      <w:bCs/>
      <w:iCs/>
      <w:color w:val="F04C03" w:themeColor="accent2"/>
      <w:sz w:val="28"/>
      <w:szCs w:val="28"/>
    </w:rPr>
  </w:style>
  <w:style w:type="paragraph" w:customStyle="1" w:styleId="DEEL">
    <w:name w:val="DEEL"/>
    <w:basedOn w:val="Heading1"/>
    <w:uiPriority w:val="5"/>
    <w:qFormat/>
    <w:rsid w:val="009A727C"/>
    <w:pPr>
      <w:numPr>
        <w:numId w:val="1"/>
      </w:numPr>
      <w:spacing w:line="360" w:lineRule="auto"/>
      <w:ind w:left="0" w:firstLine="0"/>
    </w:pPr>
    <w:rPr>
      <w:color w:val="000000" w:themeColor="text1"/>
      <w:sz w:val="32"/>
    </w:rPr>
  </w:style>
  <w:style w:type="character" w:styleId="FollowedHyperlink">
    <w:name w:val="FollowedHyperlink"/>
    <w:basedOn w:val="DefaultParagraphFont"/>
    <w:uiPriority w:val="2"/>
    <w:rsid w:val="002230B7"/>
    <w:rPr>
      <w:rFonts w:ascii="Verdana" w:hAnsi="Verdana"/>
      <w:color w:val="FD9060" w:themeColor="accent2" w:themeTint="99"/>
      <w:sz w:val="20"/>
      <w:u w:val="single"/>
    </w:rPr>
  </w:style>
  <w:style w:type="character" w:styleId="Hyperlink">
    <w:name w:val="Hyperlink"/>
    <w:basedOn w:val="DefaultParagraphFont"/>
    <w:uiPriority w:val="99"/>
    <w:rsid w:val="005B460B"/>
    <w:rPr>
      <w:rFonts w:ascii="Verdana" w:hAnsi="Verdana"/>
      <w:color w:val="F04C03" w:themeColor="accent2"/>
      <w:sz w:val="20"/>
      <w:szCs w:val="20"/>
      <w:u w:val="single"/>
    </w:rPr>
  </w:style>
  <w:style w:type="table" w:customStyle="1" w:styleId="TM01">
    <w:name w:val="TM_01"/>
    <w:basedOn w:val="TableNormal"/>
    <w:uiPriority w:val="99"/>
    <w:qFormat/>
    <w:rsid w:val="005B460B"/>
    <w:pPr>
      <w:spacing w:before="-1" w:after="200" w:line="276" w:lineRule="auto"/>
      <w:contextualSpacing/>
    </w:pPr>
    <w:rPr>
      <w:rFonts w:ascii="Verdana" w:eastAsia="Times New Roman" w:hAnsi="Verdana" w:cs="Times New Roman"/>
      <w:sz w:val="20"/>
      <w:szCs w:val="20"/>
      <w:lang w:eastAsia="nl-BE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Autospacing="1" w:afterLines="0" w:afterAutospacing="0" w:line="276" w:lineRule="auto"/>
      </w:pPr>
      <w:rPr>
        <w:b/>
      </w:rPr>
      <w:tblPr/>
      <w:tcPr>
        <w:shd w:val="clear" w:color="auto" w:fill="A8DAE1" w:themeFill="accent5" w:themeFillTint="99"/>
      </w:tcPr>
    </w:tblStylePr>
    <w:tblStylePr w:type="firstCol">
      <w:pPr>
        <w:wordWrap/>
        <w:spacing w:line="276" w:lineRule="auto"/>
      </w:pPr>
    </w:tblStylePr>
  </w:style>
  <w:style w:type="table" w:customStyle="1" w:styleId="TM02">
    <w:name w:val="TM_02"/>
    <w:basedOn w:val="TM01"/>
    <w:uiPriority w:val="99"/>
    <w:qFormat/>
    <w:rsid w:val="005B460B"/>
    <w:tblPr/>
    <w:tblStylePr w:type="firstRow">
      <w:pPr>
        <w:wordWrap/>
        <w:spacing w:beforeLines="0" w:beforeAutospacing="1" w:afterLines="0" w:afterAutospacing="0" w:line="276" w:lineRule="auto"/>
      </w:pPr>
      <w:rPr>
        <w:b/>
      </w:rPr>
      <w:tblPr/>
      <w:tcPr>
        <w:shd w:val="clear" w:color="auto" w:fill="A8DAE1" w:themeFill="accent5" w:themeFillTint="99"/>
      </w:tcPr>
    </w:tblStylePr>
    <w:tblStylePr w:type="firstCol">
      <w:pPr>
        <w:wordWrap/>
        <w:spacing w:beforeLines="0" w:beforeAutospacing="0" w:afterLines="0" w:afterAutospacing="0" w:line="360" w:lineRule="auto"/>
      </w:pPr>
    </w:tblStylePr>
    <w:tblStylePr w:type="band1Horz">
      <w:pPr>
        <w:wordWrap/>
        <w:spacing w:beforeLines="0" w:beforeAutospacing="0" w:afterLines="0" w:afterAutospacing="0"/>
      </w:pPr>
    </w:tblStylePr>
    <w:tblStylePr w:type="band2Horz">
      <w:tblPr/>
      <w:tcPr>
        <w:shd w:val="clear" w:color="auto" w:fill="E2F3F5" w:themeFill="accent5" w:themeFillTint="33"/>
      </w:tcPr>
    </w:tblStylePr>
  </w:style>
  <w:style w:type="table" w:customStyle="1" w:styleId="TM03">
    <w:name w:val="TM_03"/>
    <w:basedOn w:val="TM01"/>
    <w:uiPriority w:val="99"/>
    <w:qFormat/>
    <w:rsid w:val="005B460B"/>
    <w:tblPr/>
    <w:tblStylePr w:type="firstRow">
      <w:pPr>
        <w:wordWrap/>
        <w:spacing w:beforeLines="0" w:beforeAutospacing="1" w:afterLines="0" w:afterAutospacing="0" w:line="276" w:lineRule="auto"/>
      </w:pPr>
      <w:rPr>
        <w:b/>
      </w:rPr>
      <w:tblPr/>
      <w:tcPr>
        <w:shd w:val="clear" w:color="auto" w:fill="A8DAE1" w:themeFill="accent5" w:themeFillTint="99"/>
      </w:tcPr>
    </w:tblStylePr>
    <w:tblStylePr w:type="firstCol">
      <w:pPr>
        <w:wordWrap/>
        <w:spacing w:beforeLines="0" w:beforeAutospacing="0" w:afterLines="0" w:afterAutospacing="0" w:line="360" w:lineRule="auto"/>
      </w:pPr>
      <w:tblPr/>
      <w:tcPr>
        <w:shd w:val="clear" w:color="auto" w:fill="A8DAE1" w:themeFill="accent5" w:themeFillTint="99"/>
      </w:tcPr>
    </w:tblStylePr>
  </w:style>
  <w:style w:type="table" w:customStyle="1" w:styleId="TM04">
    <w:name w:val="TM_04"/>
    <w:basedOn w:val="TM02"/>
    <w:uiPriority w:val="99"/>
    <w:qFormat/>
    <w:rsid w:val="005B460B"/>
    <w:tblPr/>
    <w:tblStylePr w:type="firstRow">
      <w:pPr>
        <w:wordWrap/>
        <w:spacing w:beforeLines="0" w:beforeAutospacing="1" w:afterLines="0" w:afterAutospacing="0" w:line="276" w:lineRule="auto"/>
      </w:pPr>
      <w:rPr>
        <w:b/>
      </w:rPr>
      <w:tblPr/>
      <w:tcPr>
        <w:shd w:val="clear" w:color="auto" w:fill="A8DAE1" w:themeFill="accent5" w:themeFillTint="99"/>
      </w:tcPr>
    </w:tblStylePr>
    <w:tblStylePr w:type="firstCol">
      <w:pPr>
        <w:wordWrap/>
        <w:spacing w:beforeLines="0" w:beforeAutospacing="0" w:afterLines="0" w:afterAutospacing="0" w:line="360" w:lineRule="auto"/>
      </w:pPr>
      <w:tblPr/>
      <w:tcPr>
        <w:shd w:val="clear" w:color="auto" w:fill="A8DAE1" w:themeFill="accent5" w:themeFillTint="99"/>
      </w:tcPr>
    </w:tblStylePr>
    <w:tblStylePr w:type="band1Horz">
      <w:pPr>
        <w:wordWrap/>
        <w:spacing w:beforeLines="0" w:beforeAutospacing="0" w:afterLines="0" w:afterAutospacing="0"/>
      </w:pPr>
    </w:tblStylePr>
    <w:tblStylePr w:type="band2Horz">
      <w:tblPr/>
      <w:tcPr>
        <w:shd w:val="clear" w:color="auto" w:fill="E2F3F5" w:themeFill="accent5" w:themeFillTint="33"/>
      </w:tcPr>
    </w:tblStylePr>
  </w:style>
  <w:style w:type="table" w:customStyle="1" w:styleId="TM05">
    <w:name w:val="TM_05"/>
    <w:basedOn w:val="TM01"/>
    <w:uiPriority w:val="99"/>
    <w:qFormat/>
    <w:rsid w:val="005B460B"/>
    <w:tblPr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Autospacing="1" w:afterLines="0" w:afterAutospacing="0" w:line="276" w:lineRule="auto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  <w:shd w:val="clear" w:color="auto" w:fill="A8DAE1" w:themeFill="accent5" w:themeFillTint="99"/>
      </w:tcPr>
    </w:tblStylePr>
    <w:tblStylePr w:type="firstCol">
      <w:pPr>
        <w:wordWrap/>
        <w:spacing w:beforeLines="0" w:beforeAutospacing="0" w:afterLines="0" w:afterAutospacing="0" w:line="360" w:lineRule="auto"/>
      </w:pPr>
    </w:tblStylePr>
  </w:style>
  <w:style w:type="table" w:customStyle="1" w:styleId="TM06">
    <w:name w:val="TM_06"/>
    <w:basedOn w:val="TM05"/>
    <w:uiPriority w:val="99"/>
    <w:qFormat/>
    <w:rsid w:val="005B460B"/>
    <w:tblPr>
      <w:tblStyleColBandSize w:val="1"/>
    </w:tblPr>
    <w:tblStylePr w:type="firstRow">
      <w:pPr>
        <w:wordWrap/>
        <w:spacing w:beforeLines="0" w:beforeAutospacing="1" w:afterLines="0" w:afterAutospacing="0" w:line="276" w:lineRule="auto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  <w:shd w:val="clear" w:color="auto" w:fill="A8DAE1" w:themeFill="accent5" w:themeFillTint="99"/>
      </w:tcPr>
    </w:tblStylePr>
    <w:tblStylePr w:type="firstCol">
      <w:pPr>
        <w:wordWrap/>
        <w:spacing w:beforeLines="0" w:beforeAutospacing="0" w:afterLines="0" w:afterAutospacing="0" w:line="360" w:lineRule="auto"/>
      </w:pPr>
    </w:tblStylePr>
    <w:tblStylePr w:type="band2Horz">
      <w:tblPr/>
      <w:tcPr>
        <w:shd w:val="clear" w:color="auto" w:fill="E2F3F5" w:themeFill="accent5" w:themeFillTint="33"/>
      </w:tcPr>
    </w:tblStylePr>
  </w:style>
  <w:style w:type="table" w:customStyle="1" w:styleId="TM07">
    <w:name w:val="TM_07"/>
    <w:basedOn w:val="TM05"/>
    <w:uiPriority w:val="99"/>
    <w:qFormat/>
    <w:rsid w:val="005B460B"/>
    <w:tblPr/>
    <w:tblStylePr w:type="firstRow">
      <w:pPr>
        <w:wordWrap/>
        <w:spacing w:beforeLines="0" w:beforeAutospacing="1" w:afterLines="0" w:afterAutospacing="0" w:line="276" w:lineRule="auto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  <w:shd w:val="clear" w:color="auto" w:fill="A8DAE1" w:themeFill="accent5" w:themeFillTint="99"/>
      </w:tcPr>
    </w:tblStylePr>
    <w:tblStylePr w:type="firstCol">
      <w:pPr>
        <w:wordWrap/>
        <w:spacing w:beforeLines="0" w:beforeAutospacing="0" w:afterLines="0" w:afterAutospacing="0" w:line="360" w:lineRule="auto"/>
      </w:pPr>
      <w:tblPr/>
      <w:tcPr>
        <w:tcBorders>
          <w:right w:val="single" w:sz="4" w:space="0" w:color="auto"/>
        </w:tcBorders>
      </w:tcPr>
    </w:tblStylePr>
  </w:style>
  <w:style w:type="table" w:customStyle="1" w:styleId="TM08">
    <w:name w:val="TM_08"/>
    <w:basedOn w:val="TM05"/>
    <w:uiPriority w:val="99"/>
    <w:qFormat/>
    <w:rsid w:val="005B460B"/>
    <w:tblPr/>
    <w:tblStylePr w:type="firstRow">
      <w:pPr>
        <w:wordWrap/>
        <w:spacing w:beforeLines="0" w:beforeAutospacing="1" w:afterLines="0" w:afterAutospacing="0" w:line="276" w:lineRule="auto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  <w:shd w:val="clear" w:color="auto" w:fill="A8DAE1" w:themeFill="accent5" w:themeFillTint="99"/>
      </w:tcPr>
    </w:tblStylePr>
    <w:tblStylePr w:type="firstCol">
      <w:pPr>
        <w:wordWrap/>
        <w:spacing w:beforeLines="0" w:beforeAutospacing="0" w:afterLines="0" w:afterAutospacing="0" w:line="360" w:lineRule="auto"/>
      </w:pPr>
      <w:tblPr/>
      <w:tcPr>
        <w:tcBorders>
          <w:right w:val="single" w:sz="4" w:space="0" w:color="auto"/>
        </w:tcBorders>
      </w:tcPr>
    </w:tblStylePr>
    <w:tblStylePr w:type="band2Horz">
      <w:tblPr/>
      <w:tcPr>
        <w:shd w:val="clear" w:color="auto" w:fill="E2F3F5" w:themeFill="accent5" w:themeFillTint="33"/>
      </w:tcPr>
    </w:tblStylePr>
  </w:style>
  <w:style w:type="table" w:customStyle="1" w:styleId="TM09">
    <w:name w:val="TM_09"/>
    <w:basedOn w:val="TM07"/>
    <w:uiPriority w:val="99"/>
    <w:qFormat/>
    <w:rsid w:val="005B460B"/>
    <w:tblPr/>
    <w:tblStylePr w:type="firstRow">
      <w:pPr>
        <w:wordWrap/>
        <w:spacing w:beforeLines="0" w:beforeAutospacing="1" w:afterLines="0" w:afterAutospacing="0" w:line="276" w:lineRule="auto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  <w:shd w:val="clear" w:color="auto" w:fill="A8DAE1" w:themeFill="accent5" w:themeFillTint="99"/>
      </w:tcPr>
    </w:tblStylePr>
    <w:tblStylePr w:type="firstCol">
      <w:pPr>
        <w:wordWrap/>
        <w:spacing w:beforeLines="0" w:beforeAutospacing="0" w:afterLines="0" w:afterAutospacing="0" w:line="360" w:lineRule="auto"/>
      </w:pPr>
      <w:tblPr/>
      <w:tcPr>
        <w:tcBorders>
          <w:right w:val="single" w:sz="4" w:space="0" w:color="auto"/>
        </w:tcBorders>
        <w:shd w:val="clear" w:color="auto" w:fill="A8DAE1" w:themeFill="accent5" w:themeFillTint="99"/>
      </w:tcPr>
    </w:tblStylePr>
  </w:style>
  <w:style w:type="table" w:customStyle="1" w:styleId="TM10">
    <w:name w:val="TM_10"/>
    <w:basedOn w:val="TM06"/>
    <w:uiPriority w:val="99"/>
    <w:qFormat/>
    <w:rsid w:val="005B460B"/>
    <w:tblPr/>
    <w:tblStylePr w:type="firstRow">
      <w:pPr>
        <w:wordWrap/>
        <w:spacing w:beforeLines="0" w:beforeAutospacing="1" w:afterLines="0" w:afterAutospacing="0" w:line="276" w:lineRule="auto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  <w:shd w:val="clear" w:color="auto" w:fill="A8DAE1" w:themeFill="accent5" w:themeFillTint="99"/>
      </w:tcPr>
    </w:tblStylePr>
    <w:tblStylePr w:type="firstCol">
      <w:pPr>
        <w:wordWrap/>
        <w:spacing w:beforeLines="0" w:beforeAutospacing="0" w:afterLines="0" w:afterAutospacing="0" w:line="360" w:lineRule="auto"/>
      </w:p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A8DAE1" w:themeFill="accent5" w:themeFillTint="99"/>
      </w:tcPr>
    </w:tblStylePr>
    <w:tblStylePr w:type="band2Horz">
      <w:tblPr/>
      <w:tcPr>
        <w:shd w:val="clear" w:color="auto" w:fill="E2F3F5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5"/>
    <w:rsid w:val="005B460B"/>
    <w:rPr>
      <w:rFonts w:ascii="Verdana" w:eastAsia="Times New Roman" w:hAnsi="Verdana" w:cs="Arial"/>
      <w:b/>
      <w:bCs/>
      <w:iCs/>
      <w:color w:val="00A0AE" w:themeColor="accent1"/>
      <w:sz w:val="26"/>
      <w:szCs w:val="24"/>
      <w:lang w:eastAsia="nl-BE"/>
    </w:rPr>
  </w:style>
  <w:style w:type="paragraph" w:customStyle="1" w:styleId="Kop2zondernummer">
    <w:name w:val="Kop  2 zonder nummer"/>
    <w:basedOn w:val="Heading2"/>
    <w:next w:val="Normal"/>
    <w:uiPriority w:val="6"/>
    <w:qFormat/>
    <w:rsid w:val="005B460B"/>
    <w:pPr>
      <w:numPr>
        <w:ilvl w:val="0"/>
        <w:numId w:val="0"/>
      </w:numPr>
    </w:pPr>
  </w:style>
  <w:style w:type="character" w:customStyle="1" w:styleId="Heading3Char">
    <w:name w:val="Heading 3 Char"/>
    <w:basedOn w:val="DefaultParagraphFont"/>
    <w:link w:val="Heading3"/>
    <w:uiPriority w:val="5"/>
    <w:rsid w:val="005B460B"/>
    <w:rPr>
      <w:rFonts w:ascii="Verdana" w:eastAsia="Times New Roman" w:hAnsi="Verdana" w:cs="Arial"/>
      <w:b/>
      <w:bCs/>
      <w:color w:val="00A0AE" w:themeColor="accent1"/>
      <w:szCs w:val="26"/>
      <w:lang w:eastAsia="nl-BE"/>
    </w:rPr>
  </w:style>
  <w:style w:type="paragraph" w:customStyle="1" w:styleId="Kop3zondernummer">
    <w:name w:val="Kop  3 zonder nummer"/>
    <w:basedOn w:val="Heading3"/>
    <w:next w:val="Normal"/>
    <w:uiPriority w:val="6"/>
    <w:qFormat/>
    <w:rsid w:val="005B460B"/>
    <w:pPr>
      <w:numPr>
        <w:ilvl w:val="0"/>
        <w:numId w:val="0"/>
      </w:numPr>
    </w:pPr>
  </w:style>
  <w:style w:type="character" w:customStyle="1" w:styleId="Heading4Char">
    <w:name w:val="Heading 4 Char"/>
    <w:basedOn w:val="DefaultParagraphFont"/>
    <w:link w:val="Heading4"/>
    <w:uiPriority w:val="5"/>
    <w:rsid w:val="005B460B"/>
    <w:rPr>
      <w:rFonts w:ascii="Verdana" w:eastAsia="Times New Roman" w:hAnsi="Verdana" w:cs="Times New Roman"/>
      <w:b/>
      <w:bCs/>
      <w:color w:val="00A0AE" w:themeColor="accent1"/>
      <w:sz w:val="20"/>
      <w:szCs w:val="28"/>
      <w:lang w:eastAsia="nl-BE"/>
    </w:rPr>
  </w:style>
  <w:style w:type="paragraph" w:customStyle="1" w:styleId="Kop4zondernummer">
    <w:name w:val="Kop  4 zonder nummer"/>
    <w:basedOn w:val="Heading4"/>
    <w:uiPriority w:val="6"/>
    <w:qFormat/>
    <w:rsid w:val="005B460B"/>
    <w:pPr>
      <w:numPr>
        <w:ilvl w:val="0"/>
        <w:numId w:val="0"/>
      </w:numPr>
      <w:tabs>
        <w:tab w:val="left" w:pos="862"/>
      </w:tabs>
    </w:pPr>
  </w:style>
  <w:style w:type="character" w:customStyle="1" w:styleId="Heading1Char">
    <w:name w:val="Heading 1 Char"/>
    <w:basedOn w:val="DefaultParagraphFont"/>
    <w:link w:val="Heading1"/>
    <w:uiPriority w:val="5"/>
    <w:rsid w:val="003B6AD3"/>
    <w:rPr>
      <w:rFonts w:ascii="Verdana" w:eastAsia="Times New Roman" w:hAnsi="Verdana" w:cs="Arial"/>
      <w:b/>
      <w:bCs/>
      <w:color w:val="F04C03" w:themeColor="accent2"/>
      <w:kern w:val="32"/>
      <w:sz w:val="28"/>
      <w:szCs w:val="28"/>
      <w:lang w:eastAsia="nl-BE"/>
    </w:rPr>
  </w:style>
  <w:style w:type="paragraph" w:styleId="Header">
    <w:name w:val="header"/>
    <w:basedOn w:val="Normal"/>
    <w:link w:val="HeaderChar"/>
    <w:uiPriority w:val="17"/>
    <w:semiHidden/>
    <w:rsid w:val="00070477"/>
    <w:pPr>
      <w:pBdr>
        <w:bottom w:val="single" w:sz="8" w:space="1" w:color="auto"/>
      </w:pBdr>
      <w:tabs>
        <w:tab w:val="right" w:pos="9072"/>
      </w:tabs>
      <w:ind w:left="-851" w:right="-1134"/>
    </w:pPr>
    <w:rPr>
      <w:i/>
      <w:sz w:val="18"/>
    </w:rPr>
  </w:style>
  <w:style w:type="character" w:customStyle="1" w:styleId="HeaderChar">
    <w:name w:val="Header Char"/>
    <w:basedOn w:val="DefaultParagraphFont"/>
    <w:link w:val="Header"/>
    <w:uiPriority w:val="17"/>
    <w:semiHidden/>
    <w:rsid w:val="00A923C5"/>
    <w:rPr>
      <w:rFonts w:ascii="Verdana" w:eastAsia="Times New Roman" w:hAnsi="Verdana" w:cs="Times New Roman"/>
      <w:i/>
      <w:sz w:val="18"/>
      <w:szCs w:val="24"/>
      <w:lang w:eastAsia="nl-BE"/>
    </w:rPr>
  </w:style>
  <w:style w:type="character" w:customStyle="1" w:styleId="Onzichtbaretekst">
    <w:name w:val="Onzichtbare tekst"/>
    <w:basedOn w:val="DefaultParagraphFont"/>
    <w:qFormat/>
    <w:rsid w:val="00010791"/>
    <w:rPr>
      <w:vanish/>
      <w:color w:val="BFBFBF" w:themeColor="background1" w:themeShade="BF"/>
    </w:rPr>
  </w:style>
  <w:style w:type="numbering" w:customStyle="1" w:styleId="TMLijstBullet">
    <w:name w:val="TM Lijst Bullet"/>
    <w:basedOn w:val="NoList"/>
    <w:rsid w:val="00837A1F"/>
    <w:pPr>
      <w:numPr>
        <w:numId w:val="3"/>
      </w:numPr>
    </w:pPr>
  </w:style>
  <w:style w:type="character" w:customStyle="1" w:styleId="Alletekenopmaakwissen">
    <w:name w:val="Alle tekenopmaak wissen"/>
    <w:basedOn w:val="DefaultParagraphFont"/>
    <w:qFormat/>
    <w:rsid w:val="005B460B"/>
  </w:style>
  <w:style w:type="numbering" w:customStyle="1" w:styleId="TMLijstGenummerd">
    <w:name w:val="TM Lijst Genummerd"/>
    <w:basedOn w:val="NoList"/>
    <w:rsid w:val="008B3CA0"/>
    <w:pPr>
      <w:numPr>
        <w:numId w:val="4"/>
      </w:numPr>
    </w:pPr>
  </w:style>
  <w:style w:type="paragraph" w:customStyle="1" w:styleId="Lijstalfabetisch1">
    <w:name w:val="Lijst alfabetisch 1"/>
    <w:basedOn w:val="ListParagraph"/>
    <w:uiPriority w:val="7"/>
    <w:rsid w:val="00F07E21"/>
    <w:pPr>
      <w:numPr>
        <w:numId w:val="7"/>
      </w:numPr>
    </w:pPr>
    <w:rPr>
      <w:lang w:val="en-US"/>
    </w:rPr>
  </w:style>
  <w:style w:type="paragraph" w:customStyle="1" w:styleId="Lijstalfabetisch2">
    <w:name w:val="Lijst alfabetisch 2"/>
    <w:basedOn w:val="Lijstalfabetisch1"/>
    <w:uiPriority w:val="7"/>
    <w:semiHidden/>
    <w:rsid w:val="002C6602"/>
    <w:pPr>
      <w:tabs>
        <w:tab w:val="left" w:pos="1474"/>
      </w:tabs>
      <w:ind w:left="1440" w:hanging="720"/>
    </w:pPr>
  </w:style>
  <w:style w:type="paragraph" w:customStyle="1" w:styleId="Lijstnummering1">
    <w:name w:val="Lijst nummering 1"/>
    <w:basedOn w:val="ListParagraph"/>
    <w:uiPriority w:val="7"/>
    <w:qFormat/>
    <w:rsid w:val="00257D0A"/>
    <w:pPr>
      <w:numPr>
        <w:numId w:val="9"/>
      </w:numPr>
      <w:suppressLineNumbers/>
    </w:pPr>
    <w:rPr>
      <w:lang w:val="fr-BE"/>
    </w:rPr>
  </w:style>
  <w:style w:type="paragraph" w:customStyle="1" w:styleId="Lijstnummering2">
    <w:name w:val="Lijst nummering 2"/>
    <w:basedOn w:val="ListNumber2"/>
    <w:uiPriority w:val="7"/>
    <w:semiHidden/>
    <w:qFormat/>
    <w:rsid w:val="00F07E21"/>
    <w:pPr>
      <w:tabs>
        <w:tab w:val="clear" w:pos="643"/>
        <w:tab w:val="left" w:pos="1474"/>
      </w:tabs>
      <w:ind w:left="1440" w:hanging="720"/>
    </w:pPr>
  </w:style>
  <w:style w:type="paragraph" w:styleId="ListNumber2">
    <w:name w:val="List Number 2"/>
    <w:basedOn w:val="Normal"/>
    <w:uiPriority w:val="99"/>
    <w:semiHidden/>
    <w:unhideWhenUsed/>
    <w:rsid w:val="00257D0A"/>
    <w:pPr>
      <w:numPr>
        <w:numId w:val="5"/>
      </w:numPr>
      <w:contextualSpacing/>
    </w:pPr>
  </w:style>
  <w:style w:type="paragraph" w:customStyle="1" w:styleId="Lijstopsomming1">
    <w:name w:val="Lijst opsomming 1"/>
    <w:basedOn w:val="ListParagraph"/>
    <w:uiPriority w:val="7"/>
    <w:rsid w:val="003C4B29"/>
    <w:pPr>
      <w:numPr>
        <w:numId w:val="8"/>
      </w:numPr>
    </w:pPr>
  </w:style>
  <w:style w:type="paragraph" w:customStyle="1" w:styleId="Lijstopsomming2">
    <w:name w:val="Lijst opsomming 2"/>
    <w:basedOn w:val="Lijstopsomming1"/>
    <w:uiPriority w:val="7"/>
    <w:semiHidden/>
    <w:rsid w:val="00257D0A"/>
    <w:pPr>
      <w:tabs>
        <w:tab w:val="left" w:pos="1474"/>
      </w:tabs>
      <w:ind w:left="1440"/>
    </w:pPr>
  </w:style>
  <w:style w:type="paragraph" w:customStyle="1" w:styleId="Lijstopsomming3">
    <w:name w:val="Lijst opsomming 3"/>
    <w:basedOn w:val="Lijstopsomming2"/>
    <w:uiPriority w:val="7"/>
    <w:semiHidden/>
    <w:qFormat/>
    <w:rsid w:val="00257D0A"/>
    <w:pPr>
      <w:ind w:left="2160"/>
    </w:pPr>
  </w:style>
  <w:style w:type="table" w:styleId="TableGrid">
    <w:name w:val="Table Grid"/>
    <w:basedOn w:val="TableNormal"/>
    <w:uiPriority w:val="59"/>
    <w:rsid w:val="00F07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F07E2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M00">
    <w:name w:val="TM_00"/>
    <w:basedOn w:val="TableNormal"/>
    <w:uiPriority w:val="99"/>
    <w:rsid w:val="00F07E21"/>
    <w:pPr>
      <w:spacing w:after="0" w:line="240" w:lineRule="auto"/>
    </w:pPr>
    <w:tblPr/>
  </w:style>
  <w:style w:type="paragraph" w:customStyle="1" w:styleId="Kernwoordindemarge">
    <w:name w:val="Kernwoord in de marge"/>
    <w:basedOn w:val="Normal"/>
    <w:uiPriority w:val="16"/>
    <w:qFormat/>
    <w:rsid w:val="00076CD8"/>
    <w:pPr>
      <w:spacing w:after="0"/>
    </w:pPr>
    <w:rPr>
      <w:b/>
      <w:sz w:val="16"/>
      <w:szCs w:val="16"/>
    </w:rPr>
  </w:style>
  <w:style w:type="character" w:customStyle="1" w:styleId="TekstTM-blauwkleuren">
    <w:name w:val="Tekst TM-blauw kleuren"/>
    <w:basedOn w:val="DefaultParagraphFont"/>
    <w:uiPriority w:val="2"/>
    <w:rsid w:val="002230B7"/>
    <w:rPr>
      <w:color w:val="00A0AE" w:themeColor="accent1"/>
    </w:rPr>
  </w:style>
  <w:style w:type="character" w:customStyle="1" w:styleId="TekstTM-groenkleuren">
    <w:name w:val="Tekst TM-groen kleuren"/>
    <w:basedOn w:val="TekstTM-blauwkleuren"/>
    <w:uiPriority w:val="2"/>
    <w:rsid w:val="002230B7"/>
    <w:rPr>
      <w:color w:val="76923C" w:themeColor="accent4"/>
    </w:rPr>
  </w:style>
  <w:style w:type="character" w:customStyle="1" w:styleId="TekstTM-roodkleuren">
    <w:name w:val="Tekst TM-rood kleuren"/>
    <w:basedOn w:val="TekstTM-blauwkleuren"/>
    <w:uiPriority w:val="2"/>
    <w:rsid w:val="002230B7"/>
    <w:rPr>
      <w:color w:val="F04C03" w:themeColor="accent2"/>
    </w:rPr>
  </w:style>
  <w:style w:type="paragraph" w:customStyle="1" w:styleId="Koptekstonevenpagina">
    <w:name w:val="Koptekst oneven pagina"/>
    <w:basedOn w:val="Header"/>
    <w:uiPriority w:val="17"/>
    <w:qFormat/>
    <w:rsid w:val="00A923C5"/>
    <w:pPr>
      <w:tabs>
        <w:tab w:val="clear" w:pos="9072"/>
        <w:tab w:val="right" w:pos="9214"/>
      </w:tabs>
      <w:ind w:left="-964" w:right="-1531"/>
      <w:contextualSpacing/>
    </w:pPr>
  </w:style>
  <w:style w:type="paragraph" w:customStyle="1" w:styleId="Definitie">
    <w:name w:val="Definitie"/>
    <w:basedOn w:val="Normal"/>
    <w:uiPriority w:val="8"/>
    <w:qFormat/>
    <w:rsid w:val="002230B7"/>
    <w:pPr>
      <w:pBdr>
        <w:top w:val="single" w:sz="4" w:space="1" w:color="auto"/>
        <w:left w:val="single" w:sz="4" w:space="3" w:color="auto"/>
        <w:bottom w:val="single" w:sz="4" w:space="1" w:color="auto"/>
        <w:right w:val="single" w:sz="4" w:space="3" w:color="auto"/>
      </w:pBdr>
      <w:shd w:val="clear" w:color="auto" w:fill="A8DAE1" w:themeFill="accent5" w:themeFillTint="99"/>
      <w:ind w:left="80" w:right="80"/>
      <w:jc w:val="both"/>
    </w:pPr>
  </w:style>
  <w:style w:type="paragraph" w:customStyle="1" w:styleId="Typemachine">
    <w:name w:val="Typemachine"/>
    <w:basedOn w:val="Normal"/>
    <w:link w:val="TypemachineChar"/>
    <w:uiPriority w:val="3"/>
    <w:qFormat/>
    <w:rsid w:val="00076CD8"/>
    <w:rPr>
      <w:rFonts w:ascii="Courier New" w:hAnsi="Courier New" w:cs="Courier New"/>
      <w:sz w:val="22"/>
      <w:szCs w:val="22"/>
    </w:rPr>
  </w:style>
  <w:style w:type="paragraph" w:styleId="Quote">
    <w:name w:val="Quote"/>
    <w:basedOn w:val="Normal"/>
    <w:next w:val="Normal"/>
    <w:link w:val="QuoteChar"/>
    <w:uiPriority w:val="12"/>
    <w:qFormat/>
    <w:rsid w:val="00F12534"/>
    <w:pPr>
      <w:ind w:left="720" w:right="720"/>
    </w:pPr>
    <w:rPr>
      <w:i/>
      <w:iCs/>
      <w:color w:val="404040" w:themeColor="text1" w:themeTint="BF"/>
    </w:rPr>
  </w:style>
  <w:style w:type="paragraph" w:styleId="Footer">
    <w:name w:val="footer"/>
    <w:basedOn w:val="Normal"/>
    <w:link w:val="FooterChar"/>
    <w:uiPriority w:val="17"/>
    <w:semiHidden/>
    <w:rsid w:val="007376CB"/>
    <w:pPr>
      <w:tabs>
        <w:tab w:val="center" w:pos="4536"/>
        <w:tab w:val="right" w:pos="9072"/>
      </w:tabs>
      <w:spacing w:line="240" w:lineRule="auto"/>
      <w:ind w:left="-851" w:right="-1134"/>
    </w:pPr>
    <w:rPr>
      <w:i/>
      <w:sz w:val="18"/>
    </w:rPr>
  </w:style>
  <w:style w:type="character" w:customStyle="1" w:styleId="FooterChar">
    <w:name w:val="Footer Char"/>
    <w:basedOn w:val="DefaultParagraphFont"/>
    <w:link w:val="Footer"/>
    <w:uiPriority w:val="17"/>
    <w:semiHidden/>
    <w:rsid w:val="00A923C5"/>
    <w:rPr>
      <w:rFonts w:ascii="Verdana" w:eastAsia="Times New Roman" w:hAnsi="Verdana" w:cs="Times New Roman"/>
      <w:i/>
      <w:sz w:val="18"/>
      <w:szCs w:val="24"/>
      <w:lang w:eastAsia="nl-BE"/>
    </w:rPr>
  </w:style>
  <w:style w:type="character" w:customStyle="1" w:styleId="TypemachineChar">
    <w:name w:val="Typemachine Char"/>
    <w:basedOn w:val="DefaultParagraphFont"/>
    <w:link w:val="Typemachine"/>
    <w:uiPriority w:val="3"/>
    <w:rsid w:val="00AF2241"/>
    <w:rPr>
      <w:rFonts w:ascii="Courier New" w:eastAsia="Times New Roman" w:hAnsi="Courier New" w:cs="Courier New"/>
      <w:lang w:eastAsia="nl-BE"/>
    </w:rPr>
  </w:style>
  <w:style w:type="character" w:customStyle="1" w:styleId="QuoteChar">
    <w:name w:val="Quote Char"/>
    <w:basedOn w:val="DefaultParagraphFont"/>
    <w:link w:val="Quote"/>
    <w:uiPriority w:val="12"/>
    <w:rsid w:val="00F46016"/>
    <w:rPr>
      <w:rFonts w:ascii="Verdana" w:eastAsia="Times New Roman" w:hAnsi="Verdana" w:cs="Times New Roman"/>
      <w:i/>
      <w:iCs/>
      <w:color w:val="404040" w:themeColor="text1" w:themeTint="BF"/>
      <w:sz w:val="20"/>
      <w:szCs w:val="24"/>
      <w:lang w:eastAsia="nl-BE"/>
    </w:rPr>
  </w:style>
  <w:style w:type="paragraph" w:styleId="TOC1">
    <w:name w:val="toc 1"/>
    <w:basedOn w:val="Normal"/>
    <w:next w:val="Normal"/>
    <w:autoRedefine/>
    <w:uiPriority w:val="39"/>
    <w:rsid w:val="00F33922"/>
    <w:pPr>
      <w:tabs>
        <w:tab w:val="left" w:pos="737"/>
        <w:tab w:val="right" w:leader="dot" w:pos="7711"/>
      </w:tabs>
      <w:spacing w:before="0" w:beforeAutospacing="0" w:after="0" w:line="652" w:lineRule="exact"/>
      <w:ind w:left="737" w:hanging="737"/>
    </w:pPr>
    <w:rPr>
      <w:b/>
    </w:rPr>
  </w:style>
  <w:style w:type="paragraph" w:customStyle="1" w:styleId="Lijstafkortingenensymbolen">
    <w:name w:val="Lijst afkortingen en symbolen"/>
    <w:basedOn w:val="Normal"/>
    <w:uiPriority w:val="13"/>
    <w:qFormat/>
    <w:rsid w:val="009A727C"/>
    <w:pPr>
      <w:tabs>
        <w:tab w:val="left" w:pos="1418"/>
      </w:tabs>
    </w:pPr>
    <w:rPr>
      <w:lang w:val="en-GB"/>
    </w:rPr>
  </w:style>
  <w:style w:type="paragraph" w:customStyle="1" w:styleId="Handschrift">
    <w:name w:val="Handschrift"/>
    <w:basedOn w:val="Normal"/>
    <w:link w:val="HandschriftChar"/>
    <w:uiPriority w:val="3"/>
    <w:qFormat/>
    <w:rsid w:val="00070477"/>
    <w:rPr>
      <w:rFonts w:ascii="Lucida Handwriting" w:hAnsi="Lucida Handwriting"/>
      <w:color w:val="00A0AE" w:themeColor="accent1"/>
    </w:rPr>
  </w:style>
  <w:style w:type="paragraph" w:customStyle="1" w:styleId="Koptekstevenpagina">
    <w:name w:val="Koptekst even pagina"/>
    <w:basedOn w:val="Header"/>
    <w:uiPriority w:val="17"/>
    <w:qFormat/>
    <w:rsid w:val="00A923C5"/>
    <w:pPr>
      <w:ind w:left="-1531" w:right="-964"/>
      <w:contextualSpacing/>
    </w:pPr>
  </w:style>
  <w:style w:type="character" w:customStyle="1" w:styleId="HandschriftChar">
    <w:name w:val="Handschrift Char"/>
    <w:basedOn w:val="DefaultParagraphFont"/>
    <w:link w:val="Handschrift"/>
    <w:uiPriority w:val="3"/>
    <w:rsid w:val="00070477"/>
    <w:rPr>
      <w:rFonts w:ascii="Lucida Handwriting" w:eastAsia="Times New Roman" w:hAnsi="Lucida Handwriting" w:cs="Times New Roman"/>
      <w:color w:val="00A0AE" w:themeColor="accent1"/>
      <w:sz w:val="20"/>
      <w:szCs w:val="24"/>
      <w:lang w:eastAsia="nl-BE"/>
    </w:rPr>
  </w:style>
  <w:style w:type="paragraph" w:customStyle="1" w:styleId="Aandachtspunt">
    <w:name w:val="Aandachtspunt"/>
    <w:basedOn w:val="Normal"/>
    <w:uiPriority w:val="16"/>
    <w:qFormat/>
    <w:rsid w:val="000227F7"/>
    <w:pPr>
      <w:keepLines/>
      <w:shd w:val="clear" w:color="auto" w:fill="E2F3F5" w:themeFill="accent5" w:themeFillTint="33"/>
      <w:contextualSpacing/>
    </w:pPr>
  </w:style>
  <w:style w:type="paragraph" w:customStyle="1" w:styleId="Aandachtspuntopsomming">
    <w:name w:val="Aandachtspunt opsomming"/>
    <w:basedOn w:val="ListParagraph"/>
    <w:uiPriority w:val="16"/>
    <w:qFormat/>
    <w:rsid w:val="002C6602"/>
    <w:pPr>
      <w:keepLines/>
      <w:numPr>
        <w:numId w:val="6"/>
      </w:numPr>
      <w:shd w:val="clear" w:color="auto" w:fill="E2F3F5" w:themeFill="accent5" w:themeFillTint="33"/>
      <w:ind w:left="720" w:hanging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27F7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7F7"/>
    <w:rPr>
      <w:rFonts w:ascii="Segoe UI" w:eastAsia="Times New Roman" w:hAnsi="Segoe UI" w:cs="Segoe UI"/>
      <w:sz w:val="18"/>
      <w:szCs w:val="18"/>
      <w:lang w:eastAsia="nl-BE"/>
    </w:rPr>
  </w:style>
  <w:style w:type="paragraph" w:customStyle="1" w:styleId="Cover-titel">
    <w:name w:val="Cover - titel"/>
    <w:uiPriority w:val="18"/>
    <w:semiHidden/>
    <w:qFormat/>
    <w:rsid w:val="003B6AD3"/>
    <w:pPr>
      <w:spacing w:after="480" w:line="240" w:lineRule="auto"/>
      <w:jc w:val="right"/>
    </w:pPr>
    <w:rPr>
      <w:color w:val="F04C25"/>
      <w:sz w:val="48"/>
      <w:szCs w:val="38"/>
    </w:rPr>
  </w:style>
  <w:style w:type="paragraph" w:customStyle="1" w:styleId="Cover-namen">
    <w:name w:val="Cover - namen"/>
    <w:uiPriority w:val="18"/>
    <w:semiHidden/>
    <w:qFormat/>
    <w:rsid w:val="00446069"/>
    <w:pPr>
      <w:spacing w:after="0" w:line="240" w:lineRule="auto"/>
      <w:jc w:val="right"/>
    </w:pPr>
    <w:rPr>
      <w:color w:val="373737"/>
      <w:sz w:val="20"/>
      <w:szCs w:val="19"/>
    </w:rPr>
  </w:style>
  <w:style w:type="paragraph" w:customStyle="1" w:styleId="Cover-opleiding">
    <w:name w:val="Cover - opleiding"/>
    <w:uiPriority w:val="18"/>
    <w:semiHidden/>
    <w:qFormat/>
    <w:rsid w:val="00B72BD4"/>
    <w:pPr>
      <w:spacing w:after="20" w:line="240" w:lineRule="auto"/>
      <w:jc w:val="right"/>
    </w:pPr>
    <w:rPr>
      <w:b/>
      <w:color w:val="F04C25"/>
      <w:sz w:val="24"/>
      <w:szCs w:val="24"/>
    </w:rPr>
  </w:style>
  <w:style w:type="paragraph" w:customStyle="1" w:styleId="Cover-afstudeerrichting">
    <w:name w:val="Cover - afstudeerrichting"/>
    <w:uiPriority w:val="18"/>
    <w:semiHidden/>
    <w:qFormat/>
    <w:rsid w:val="00446069"/>
    <w:pPr>
      <w:spacing w:after="0" w:line="240" w:lineRule="auto"/>
      <w:jc w:val="right"/>
    </w:pPr>
    <w:rPr>
      <w:color w:val="009CAB"/>
      <w:sz w:val="20"/>
      <w:szCs w:val="24"/>
    </w:rPr>
  </w:style>
  <w:style w:type="paragraph" w:customStyle="1" w:styleId="Cover-academiejaarcampus">
    <w:name w:val="Cover - academiejaar/campus"/>
    <w:uiPriority w:val="18"/>
    <w:semiHidden/>
    <w:qFormat/>
    <w:rsid w:val="00B72BD4"/>
    <w:pPr>
      <w:spacing w:after="200" w:line="276" w:lineRule="auto"/>
      <w:jc w:val="right"/>
    </w:pPr>
    <w:rPr>
      <w:color w:val="373737"/>
      <w:sz w:val="20"/>
      <w:szCs w:val="16"/>
    </w:rPr>
  </w:style>
  <w:style w:type="paragraph" w:customStyle="1" w:styleId="Cover-Auteur">
    <w:name w:val="Cover - Auteur"/>
    <w:basedOn w:val="Cover-afstudeerrichting"/>
    <w:uiPriority w:val="18"/>
    <w:semiHidden/>
    <w:qFormat/>
    <w:rsid w:val="003B6AD3"/>
    <w:rPr>
      <w:b/>
      <w:sz w:val="32"/>
    </w:rPr>
  </w:style>
  <w:style w:type="paragraph" w:styleId="NoSpacing">
    <w:name w:val="No Spacing"/>
    <w:uiPriority w:val="1"/>
    <w:semiHidden/>
    <w:qFormat/>
    <w:rsid w:val="00FE6BA8"/>
    <w:pPr>
      <w:spacing w:after="0" w:line="240" w:lineRule="auto"/>
    </w:pPr>
    <w:rPr>
      <w:rFonts w:ascii="Verdana" w:eastAsia="Times New Roman" w:hAnsi="Verdana" w:cs="Times New Roman"/>
      <w:sz w:val="20"/>
      <w:szCs w:val="24"/>
      <w:lang w:eastAsia="nl-BE"/>
    </w:rPr>
  </w:style>
  <w:style w:type="paragraph" w:styleId="FootnoteText">
    <w:name w:val="footnote text"/>
    <w:basedOn w:val="Normal"/>
    <w:link w:val="FootnoteTextChar"/>
    <w:uiPriority w:val="14"/>
    <w:rsid w:val="003708B0"/>
    <w:pPr>
      <w:spacing w:after="0" w:line="240" w:lineRule="auto"/>
    </w:pPr>
    <w:rPr>
      <w:i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4"/>
    <w:rsid w:val="003708B0"/>
    <w:rPr>
      <w:rFonts w:ascii="Verdana" w:eastAsia="Times New Roman" w:hAnsi="Verdana" w:cs="Times New Roman"/>
      <w:i/>
      <w:sz w:val="18"/>
      <w:szCs w:val="20"/>
      <w:lang w:eastAsia="nl-BE"/>
    </w:rPr>
  </w:style>
  <w:style w:type="character" w:styleId="FootnoteReference">
    <w:name w:val="footnote reference"/>
    <w:basedOn w:val="DefaultParagraphFont"/>
    <w:uiPriority w:val="99"/>
    <w:semiHidden/>
    <w:unhideWhenUsed/>
    <w:rsid w:val="003708B0"/>
    <w:rPr>
      <w:vertAlign w:val="superscript"/>
    </w:rPr>
  </w:style>
  <w:style w:type="numbering" w:customStyle="1" w:styleId="TMLijstAlfabetisch">
    <w:name w:val="TM Lijst Alfabetisch"/>
    <w:basedOn w:val="TMLijstGenummerd"/>
    <w:uiPriority w:val="99"/>
    <w:rsid w:val="00837A1F"/>
    <w:pPr>
      <w:numPr>
        <w:numId w:val="7"/>
      </w:numPr>
    </w:pPr>
  </w:style>
  <w:style w:type="paragraph" w:customStyle="1" w:styleId="LijstopsommingTM">
    <w:name w:val="Lijst opsomming TM"/>
    <w:basedOn w:val="ListParagraph"/>
    <w:uiPriority w:val="7"/>
    <w:qFormat/>
    <w:rsid w:val="00433CB9"/>
    <w:pPr>
      <w:numPr>
        <w:numId w:val="12"/>
      </w:numPr>
    </w:pPr>
  </w:style>
  <w:style w:type="numbering" w:customStyle="1" w:styleId="TMLijstO">
    <w:name w:val="TM Lijst O"/>
    <w:basedOn w:val="NoList"/>
    <w:uiPriority w:val="99"/>
    <w:rsid w:val="00433CB9"/>
    <w:pPr>
      <w:numPr>
        <w:numId w:val="11"/>
      </w:numPr>
    </w:pPr>
  </w:style>
  <w:style w:type="paragraph" w:styleId="TOC2">
    <w:name w:val="toc 2"/>
    <w:basedOn w:val="Normal"/>
    <w:next w:val="Normal"/>
    <w:autoRedefine/>
    <w:uiPriority w:val="39"/>
    <w:rsid w:val="00F33922"/>
    <w:pPr>
      <w:tabs>
        <w:tab w:val="left" w:pos="737"/>
        <w:tab w:val="right" w:leader="dot" w:pos="7701"/>
      </w:tabs>
      <w:spacing w:before="0" w:beforeAutospacing="0" w:after="0"/>
      <w:ind w:left="737" w:hanging="737"/>
    </w:pPr>
  </w:style>
  <w:style w:type="paragraph" w:styleId="TOC3">
    <w:name w:val="toc 3"/>
    <w:basedOn w:val="Normal"/>
    <w:next w:val="Normal"/>
    <w:autoRedefine/>
    <w:uiPriority w:val="39"/>
    <w:rsid w:val="00F33922"/>
    <w:pPr>
      <w:tabs>
        <w:tab w:val="left" w:pos="737"/>
        <w:tab w:val="right" w:leader="dot" w:pos="7701"/>
      </w:tabs>
      <w:spacing w:before="0" w:beforeAutospacing="0" w:after="0"/>
      <w:ind w:left="737" w:hanging="737"/>
    </w:pPr>
    <w:rPr>
      <w:noProof/>
    </w:rPr>
  </w:style>
  <w:style w:type="paragraph" w:styleId="TOC4">
    <w:name w:val="toc 4"/>
    <w:basedOn w:val="Normal"/>
    <w:next w:val="Normal"/>
    <w:autoRedefine/>
    <w:uiPriority w:val="39"/>
    <w:semiHidden/>
    <w:rsid w:val="00617A53"/>
    <w:pPr>
      <w:spacing w:before="0" w:beforeAutospacing="0" w:after="0"/>
      <w:ind w:left="720" w:hanging="720"/>
    </w:pPr>
  </w:style>
  <w:style w:type="paragraph" w:customStyle="1" w:styleId="Voettekstonevenpagina">
    <w:name w:val="Voettekst oneven pagina"/>
    <w:basedOn w:val="Footer"/>
    <w:uiPriority w:val="17"/>
    <w:qFormat/>
    <w:rsid w:val="00A923C5"/>
    <w:pPr>
      <w:spacing w:line="276" w:lineRule="auto"/>
      <w:ind w:left="-964" w:right="-1531"/>
      <w:contextualSpacing/>
    </w:pPr>
  </w:style>
  <w:style w:type="paragraph" w:customStyle="1" w:styleId="Voettekstevenpagina">
    <w:name w:val="Voettekst even pagina"/>
    <w:basedOn w:val="Footer"/>
    <w:uiPriority w:val="17"/>
    <w:qFormat/>
    <w:rsid w:val="00A923C5"/>
    <w:pPr>
      <w:spacing w:line="276" w:lineRule="auto"/>
      <w:ind w:left="-1531" w:right="-964"/>
      <w:contextualSpacing/>
    </w:pPr>
  </w:style>
  <w:style w:type="paragraph" w:customStyle="1" w:styleId="LijstopsommingTM-">
    <w:name w:val="Lijst opsomming TM -"/>
    <w:basedOn w:val="ListParagraph"/>
    <w:uiPriority w:val="7"/>
    <w:qFormat/>
    <w:rsid w:val="00DC54D6"/>
    <w:pPr>
      <w:ind w:hanging="720"/>
    </w:pPr>
  </w:style>
  <w:style w:type="numbering" w:customStyle="1" w:styleId="TMLijstO2">
    <w:name w:val="TM Lijst O2"/>
    <w:basedOn w:val="TMLijstO"/>
    <w:uiPriority w:val="99"/>
    <w:rsid w:val="00A923C5"/>
    <w:pPr>
      <w:numPr>
        <w:numId w:val="13"/>
      </w:numPr>
    </w:pPr>
  </w:style>
  <w:style w:type="paragraph" w:customStyle="1" w:styleId="Koptekstonevenonzichtbaar">
    <w:name w:val="Koptekst oneven (onzichtbaar)"/>
    <w:basedOn w:val="Header"/>
    <w:uiPriority w:val="24"/>
    <w:qFormat/>
    <w:rsid w:val="00B5079E"/>
    <w:pPr>
      <w:pBdr>
        <w:bottom w:val="none" w:sz="0" w:space="0" w:color="auto"/>
      </w:pBdr>
      <w:tabs>
        <w:tab w:val="left" w:pos="4493"/>
      </w:tabs>
      <w:spacing w:before="0" w:beforeAutospacing="0" w:after="0"/>
      <w:ind w:left="-964" w:right="-1531"/>
      <w:contextualSpacing/>
    </w:pPr>
    <w:rPr>
      <w:vanish/>
      <w:color w:val="BFBFBF" w:themeColor="background1" w:themeShade="BF"/>
    </w:rPr>
  </w:style>
  <w:style w:type="paragraph" w:customStyle="1" w:styleId="Koptekstevenonzichtbaar">
    <w:name w:val="Koptekst even (onzichtbaar)"/>
    <w:basedOn w:val="Header"/>
    <w:uiPriority w:val="24"/>
    <w:qFormat/>
    <w:rsid w:val="00B5079E"/>
    <w:pPr>
      <w:pBdr>
        <w:bottom w:val="none" w:sz="0" w:space="0" w:color="auto"/>
      </w:pBdr>
      <w:tabs>
        <w:tab w:val="clear" w:pos="9072"/>
        <w:tab w:val="right" w:pos="8505"/>
      </w:tabs>
      <w:spacing w:before="0" w:beforeAutospacing="0" w:after="0"/>
      <w:ind w:left="-1531" w:right="-964"/>
      <w:contextualSpacing/>
    </w:pPr>
    <w:rPr>
      <w:vanish/>
      <w:color w:val="BFBFBF" w:themeColor="background1" w:themeShade="BF"/>
    </w:rPr>
  </w:style>
  <w:style w:type="paragraph" w:customStyle="1" w:styleId="Voettekstonevenonzichtbaar">
    <w:name w:val="Voettekst oneven (onzichtbaar)"/>
    <w:basedOn w:val="Footer"/>
    <w:uiPriority w:val="24"/>
    <w:qFormat/>
    <w:rsid w:val="00B5079E"/>
    <w:pPr>
      <w:spacing w:before="0" w:beforeAutospacing="0" w:after="0" w:line="276" w:lineRule="auto"/>
      <w:ind w:left="-964" w:right="-1531"/>
      <w:contextualSpacing/>
    </w:pPr>
    <w:rPr>
      <w:vanish/>
      <w:color w:val="BFBFBF" w:themeColor="background1" w:themeShade="BF"/>
    </w:rPr>
  </w:style>
  <w:style w:type="paragraph" w:customStyle="1" w:styleId="Voettekstevenonzichtbaar">
    <w:name w:val="Voettekst even (onzichtbaar)"/>
    <w:basedOn w:val="Footer"/>
    <w:uiPriority w:val="24"/>
    <w:qFormat/>
    <w:rsid w:val="00B5079E"/>
    <w:pPr>
      <w:spacing w:before="0" w:beforeAutospacing="0" w:after="0" w:line="276" w:lineRule="auto"/>
      <w:ind w:left="-1531" w:right="-964"/>
      <w:contextualSpacing/>
    </w:pPr>
    <w:rPr>
      <w:vanish/>
      <w:color w:val="BFBFBF" w:themeColor="background1" w:themeShade="BF"/>
    </w:rPr>
  </w:style>
  <w:style w:type="paragraph" w:styleId="IndexHeading">
    <w:name w:val="index heading"/>
    <w:basedOn w:val="Normal"/>
    <w:next w:val="Index1"/>
    <w:uiPriority w:val="99"/>
    <w:semiHidden/>
    <w:rsid w:val="00CF4562"/>
    <w:pPr>
      <w:keepNext/>
      <w:spacing w:before="0" w:beforeAutospacing="0"/>
    </w:pPr>
    <w:rPr>
      <w:rFonts w:asciiTheme="majorHAnsi" w:eastAsiaTheme="majorEastAsia" w:hAnsiTheme="majorHAnsi" w:cstheme="majorBidi"/>
      <w:b/>
      <w:bCs/>
    </w:rPr>
  </w:style>
  <w:style w:type="paragraph" w:styleId="Index1">
    <w:name w:val="index 1"/>
    <w:basedOn w:val="Normal"/>
    <w:next w:val="Normal"/>
    <w:autoRedefine/>
    <w:uiPriority w:val="99"/>
    <w:semiHidden/>
    <w:rsid w:val="00CF4562"/>
    <w:pPr>
      <w:tabs>
        <w:tab w:val="right" w:leader="dot" w:pos="3491"/>
      </w:tabs>
      <w:spacing w:before="0" w:beforeAutospacing="0" w:after="480" w:line="240" w:lineRule="auto"/>
      <w:ind w:left="198" w:hanging="198"/>
      <w:contextualSpacing/>
    </w:pPr>
  </w:style>
  <w:style w:type="paragraph" w:styleId="Index2">
    <w:name w:val="index 2"/>
    <w:basedOn w:val="Normal"/>
    <w:next w:val="Normal"/>
    <w:autoRedefine/>
    <w:uiPriority w:val="99"/>
    <w:semiHidden/>
    <w:rsid w:val="00CF4562"/>
    <w:pPr>
      <w:spacing w:after="480" w:line="240" w:lineRule="auto"/>
      <w:ind w:left="396" w:hanging="198"/>
      <w:contextualSpacing/>
    </w:pPr>
  </w:style>
  <w:style w:type="paragraph" w:styleId="Index3">
    <w:name w:val="index 3"/>
    <w:basedOn w:val="Normal"/>
    <w:next w:val="Normal"/>
    <w:autoRedefine/>
    <w:uiPriority w:val="99"/>
    <w:semiHidden/>
    <w:rsid w:val="00CF4562"/>
    <w:pPr>
      <w:spacing w:before="0" w:beforeAutospacing="0" w:after="480" w:line="240" w:lineRule="auto"/>
      <w:ind w:left="601" w:hanging="198"/>
      <w:contextualSpacing/>
    </w:pPr>
  </w:style>
  <w:style w:type="paragraph" w:styleId="Index4">
    <w:name w:val="index 4"/>
    <w:basedOn w:val="Normal"/>
    <w:next w:val="Normal"/>
    <w:autoRedefine/>
    <w:uiPriority w:val="99"/>
    <w:semiHidden/>
    <w:rsid w:val="00CF4562"/>
    <w:pPr>
      <w:spacing w:before="0" w:beforeAutospacing="0" w:after="480" w:line="240" w:lineRule="auto"/>
      <w:ind w:left="799" w:hanging="198"/>
      <w:contextualSpacing/>
    </w:pPr>
  </w:style>
  <w:style w:type="paragraph" w:styleId="Index5">
    <w:name w:val="index 5"/>
    <w:basedOn w:val="Normal"/>
    <w:next w:val="Normal"/>
    <w:autoRedefine/>
    <w:uiPriority w:val="99"/>
    <w:semiHidden/>
    <w:rsid w:val="00CF4562"/>
    <w:pPr>
      <w:spacing w:after="0" w:line="240" w:lineRule="auto"/>
      <w:ind w:left="997" w:hanging="198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F59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593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593D"/>
    <w:rPr>
      <w:rFonts w:ascii="Verdana" w:eastAsia="Times New Roman" w:hAnsi="Verdana" w:cs="Times New Roman"/>
      <w:sz w:val="20"/>
      <w:szCs w:val="20"/>
      <w:lang w:eastAsia="nl-B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9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93D"/>
    <w:rPr>
      <w:rFonts w:ascii="Verdana" w:eastAsia="Times New Roman" w:hAnsi="Verdana" w:cs="Times New Roman"/>
      <w:b/>
      <w:bCs/>
      <w:sz w:val="20"/>
      <w:szCs w:val="20"/>
      <w:lang w:eastAsia="nl-BE"/>
    </w:rPr>
  </w:style>
  <w:style w:type="table" w:styleId="ListTable3-Accent1">
    <w:name w:val="List Table 3 Accent 1"/>
    <w:basedOn w:val="TableNormal"/>
    <w:uiPriority w:val="48"/>
    <w:rsid w:val="0037381B"/>
    <w:pPr>
      <w:spacing w:after="0" w:line="240" w:lineRule="auto"/>
    </w:pPr>
    <w:tblPr>
      <w:tblStyleRowBandSize w:val="1"/>
      <w:tblStyleColBandSize w:val="1"/>
      <w:tblBorders>
        <w:top w:val="single" w:sz="4" w:space="0" w:color="00A0AE" w:themeColor="accent1"/>
        <w:left w:val="single" w:sz="4" w:space="0" w:color="00A0AE" w:themeColor="accent1"/>
        <w:bottom w:val="single" w:sz="4" w:space="0" w:color="00A0AE" w:themeColor="accent1"/>
        <w:right w:val="single" w:sz="4" w:space="0" w:color="00A0A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0AE" w:themeFill="accent1"/>
      </w:tcPr>
    </w:tblStylePr>
    <w:tblStylePr w:type="lastRow">
      <w:rPr>
        <w:b/>
        <w:bCs/>
      </w:rPr>
      <w:tblPr/>
      <w:tcPr>
        <w:tcBorders>
          <w:top w:val="double" w:sz="4" w:space="0" w:color="00A0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0AE" w:themeColor="accent1"/>
          <w:right w:val="single" w:sz="4" w:space="0" w:color="00A0AE" w:themeColor="accent1"/>
        </w:tcBorders>
      </w:tcPr>
    </w:tblStylePr>
    <w:tblStylePr w:type="band1Horz">
      <w:tblPr/>
      <w:tcPr>
        <w:tcBorders>
          <w:top w:val="single" w:sz="4" w:space="0" w:color="00A0AE" w:themeColor="accent1"/>
          <w:bottom w:val="single" w:sz="4" w:space="0" w:color="00A0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0AE" w:themeColor="accent1"/>
          <w:left w:val="nil"/>
        </w:tcBorders>
      </w:tcPr>
    </w:tblStylePr>
    <w:tblStylePr w:type="swCell">
      <w:tblPr/>
      <w:tcPr>
        <w:tcBorders>
          <w:top w:val="double" w:sz="4" w:space="0" w:color="00A0AE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0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emf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academicsoftware.eu/" TargetMode="Externa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1.vsdx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package" Target="embeddings/Microsoft_Visio_Drawing.vsdx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arten\AppData\Roaming\Microsoft\Templates\Thomas%20More%20Cursussjabloon.dotm" TargetMode="External"/></Relationships>
</file>

<file path=word/theme/theme1.xml><?xml version="1.0" encoding="utf-8"?>
<a:theme xmlns:a="http://schemas.openxmlformats.org/drawingml/2006/main" name="Thomas More">
  <a:themeElements>
    <a:clrScheme name="Thomas Mor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A0AE"/>
      </a:accent1>
      <a:accent2>
        <a:srgbClr val="F04C03"/>
      </a:accent2>
      <a:accent3>
        <a:srgbClr val="CC0099"/>
      </a:accent3>
      <a:accent4>
        <a:srgbClr val="76923C"/>
      </a:accent4>
      <a:accent5>
        <a:srgbClr val="6FC3CE"/>
      </a:accent5>
      <a:accent6>
        <a:srgbClr val="F8A37F"/>
      </a:accent6>
      <a:hlink>
        <a:srgbClr val="F04C03"/>
      </a:hlink>
      <a:folHlink>
        <a:srgbClr val="00A0AE"/>
      </a:folHlink>
    </a:clrScheme>
    <a:fontScheme name="Thomas More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077B4-7A59-461D-B8E4-C27AECB1B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Thomas More Cursussjabloon</Template>
  <TotalTime>3269</TotalTime>
  <Pages>10</Pages>
  <Words>1179</Words>
  <Characters>6722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Projecten voor het werkveld</vt:lpstr>
      <vt:lpstr>Projecten voor het werkveld</vt:lpstr>
    </vt:vector>
  </TitlesOfParts>
  <Company>Thomas More</Company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Projecten voor het werkveld</dc:title>
  <dc:subject/>
  <dc:creator>Maarten Van Lint</dc:creator>
  <cp:keywords/>
  <dc:description/>
  <cp:lastModifiedBy>Koen Depovere</cp:lastModifiedBy>
  <cp:revision>594</cp:revision>
  <cp:lastPrinted>2013-11-09T18:15:00Z</cp:lastPrinted>
  <dcterms:created xsi:type="dcterms:W3CDTF">2022-02-01T17:20:00Z</dcterms:created>
  <dcterms:modified xsi:type="dcterms:W3CDTF">2022-09-18T16:32:00Z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el">
    <vt:lpwstr>Projecten voor het werkveld</vt:lpwstr>
  </property>
  <property fmtid="{D5CDD505-2E9C-101B-9397-08002B2CF9AE}" pid="3" name="Auteur">
    <vt:lpwstr>Maarten Van Lint</vt:lpwstr>
  </property>
  <property fmtid="{D5CDD505-2E9C-101B-9397-08002B2CF9AE}" pid="4" name="Opleiding">
    <vt:lpwstr/>
  </property>
  <property fmtid="{D5CDD505-2E9C-101B-9397-08002B2CF9AE}" pid="5" name="Cluster">
    <vt:lpwstr/>
  </property>
  <property fmtid="{D5CDD505-2E9C-101B-9397-08002B2CF9AE}" pid="6" name="Fase">
    <vt:lpwstr/>
  </property>
  <property fmtid="{D5CDD505-2E9C-101B-9397-08002B2CF9AE}" pid="7" name="Opleidingsonderdeel">
    <vt:lpwstr/>
  </property>
  <property fmtid="{D5CDD505-2E9C-101B-9397-08002B2CF9AE}" pid="8" name="Onderwijsleeractiviteit">
    <vt:lpwstr/>
  </property>
  <property fmtid="{D5CDD505-2E9C-101B-9397-08002B2CF9AE}" pid="9" name="Academiejaar">
    <vt:lpwstr>Academiejaar</vt:lpwstr>
  </property>
  <property fmtid="{D5CDD505-2E9C-101B-9397-08002B2CF9AE}" pid="10" name="Titelkoptekst">
    <vt:lpwstr>Projecten voor het werkveld</vt:lpwstr>
  </property>
  <property fmtid="{D5CDD505-2E9C-101B-9397-08002B2CF9AE}" pid="11" name="Eigenaar Sjabloon">
    <vt:lpwstr>Jean-Pierre Pluymers</vt:lpwstr>
  </property>
  <property fmtid="{D5CDD505-2E9C-101B-9397-08002B2CF9AE}" pid="12" name="Instelling">
    <vt:lpwstr>Thomas More</vt:lpwstr>
  </property>
  <property fmtid="{D5CDD505-2E9C-101B-9397-08002B2CF9AE}" pid="13" name="BladPercentage">
    <vt:lpwstr>wdPageFitBestFit</vt:lpwstr>
  </property>
  <property fmtid="{D5CDD505-2E9C-101B-9397-08002B2CF9AE}" pid="14" name="ZOPO">
    <vt:lpwstr/>
  </property>
  <property fmtid="{D5CDD505-2E9C-101B-9397-08002B2CF9AE}" pid="15" name="ZOLA">
    <vt:lpwstr/>
  </property>
  <property fmtid="{D5CDD505-2E9C-101B-9397-08002B2CF9AE}" pid="16" name="Inhoudsopgave">
    <vt:lpwstr>3</vt:lpwstr>
  </property>
  <property fmtid="{D5CDD505-2E9C-101B-9397-08002B2CF9AE}" pid="17" name="DatumCreatie">
    <vt:filetime>2014-09-03T22:00:00Z</vt:filetime>
  </property>
</Properties>
</file>